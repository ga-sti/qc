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1C38" w14:textId="77777777" w:rsidR="00D077E9" w:rsidRDefault="007A3AEA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2687B643" wp14:editId="16F94CAB">
            <wp:simplePos x="0" y="0"/>
            <wp:positionH relativeFrom="page">
              <wp:posOffset>-60960</wp:posOffset>
            </wp:positionH>
            <wp:positionV relativeFrom="page">
              <wp:posOffset>0</wp:posOffset>
            </wp:positionV>
            <wp:extent cx="7757160" cy="77951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779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DA7" w:rsidRPr="00BF03FA">
        <w:rPr>
          <w:noProof/>
          <w:color w:val="00407B"/>
          <w:lang w:bidi="es-ES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1DFBF652" wp14:editId="747160B2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5529580" cy="1196975"/>
                <wp:effectExtent l="0" t="0" r="0" b="31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580" cy="1196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7FE9BD" w14:textId="77777777" w:rsidR="00000000" w:rsidRDefault="00000000" w:rsidP="004C1B4A">
                            <w:pPr>
                              <w:rPr>
                                <w:rFonts w:ascii="Montserrat" w:hAnsi="Montserrat"/>
                                <w:lang w:bidi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9100"/>
                                <w:lang w:bidi="es-ES"/>
                              </w:rPr>
                              <w:t>Instructivo</w:t>
                            </w:r>
                            <w:r w:rsidRPr="00BF03FA">
                              <w:rPr>
                                <w:rFonts w:ascii="Montserrat" w:hAnsi="Montserrat"/>
                                <w:lang w:bidi="es-ES"/>
                              </w:rPr>
                              <w:t xml:space="preserve"> </w:t>
                            </w:r>
                          </w:p>
                          <w:p w14:paraId="5736CE5A" w14:textId="3F215535" w:rsidR="00000000" w:rsidRPr="00BF03FA" w:rsidRDefault="009544BE" w:rsidP="004C1B4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bidi="es-ES"/>
                              </w:rPr>
                              <w:t>QC Automatizado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BF652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0;margin-top:-.1pt;width:435.4pt;height:94.25pt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" filled="f" stroked="f" strokeweight=".5pt">
                <v:textbox>
                  <w:txbxContent>
                    <w:p w14:paraId="457FE9BD" w14:textId="77777777" w:rsidR="00000000" w:rsidRDefault="00000000" w:rsidP="004C1B4A">
                      <w:pPr>
                        <w:rPr>
                          <w:rFonts w:ascii="Montserrat" w:hAnsi="Montserrat"/>
                          <w:lang w:bidi="es-ES"/>
                        </w:rPr>
                      </w:pPr>
                      <w:r>
                        <w:rPr>
                          <w:rFonts w:ascii="Montserrat" w:hAnsi="Montserrat"/>
                          <w:color w:val="FF9100"/>
                          <w:lang w:bidi="es-ES"/>
                        </w:rPr>
                        <w:t>Instructivo</w:t>
                      </w:r>
                      <w:r w:rsidRPr="00BF03FA">
                        <w:rPr>
                          <w:rFonts w:ascii="Montserrat" w:hAnsi="Montserrat"/>
                          <w:lang w:bidi="es-ES"/>
                        </w:rPr>
                        <w:t xml:space="preserve"> </w:t>
                      </w:r>
                    </w:p>
                    <w:p w14:paraId="5736CE5A" w14:textId="3F215535" w:rsidR="00000000" w:rsidRPr="00BF03FA" w:rsidRDefault="009544BE" w:rsidP="004C1B4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bidi="es-ES"/>
                        </w:rPr>
                        <w:t>QC Automatizado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2B287E99" w14:paraId="5219D1C2" w14:textId="77777777" w:rsidTr="0C4B8B80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B525F2A" w14:textId="7C93D68A" w:rsidR="2B287E99" w:rsidRDefault="2B287E99" w:rsidP="0C4B8B80">
            <w:pPr>
              <w:rPr>
                <w:noProof/>
              </w:rPr>
            </w:pPr>
          </w:p>
        </w:tc>
      </w:tr>
      <w:tr w:rsidR="00D077E9" w14:paraId="4CA0A6B7" w14:textId="77777777" w:rsidTr="0C4B8B80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390D0EC" w14:textId="77777777" w:rsidR="5D691D27" w:rsidRDefault="5D691D27" w:rsidP="5D691D27">
            <w:pPr>
              <w:rPr>
                <w:noProof/>
                <w:color w:val="00407B"/>
              </w:rPr>
            </w:pPr>
          </w:p>
          <w:p w14:paraId="25ABD896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635D5B78" w14:textId="77777777" w:rsidTr="0C4B8B80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A28AB79" w14:textId="77777777" w:rsidR="00D077E9" w:rsidRDefault="00D077E9" w:rsidP="00AB02A7">
            <w:pPr>
              <w:rPr>
                <w:noProof/>
              </w:rPr>
            </w:pPr>
          </w:p>
          <w:p w14:paraId="15471781" w14:textId="77777777" w:rsidR="00D077E9" w:rsidRPr="00D86945" w:rsidRDefault="00875ACD" w:rsidP="00AB02A7">
            <w:pPr>
              <w:rPr>
                <w:noProof/>
                <w:sz w:val="10"/>
                <w:szCs w:val="10"/>
              </w:rPr>
            </w:pP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58242" behindDoc="1" locked="0" layoutInCell="1" allowOverlap="1" wp14:anchorId="364D3A36" wp14:editId="2698DDFD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1046480</wp:posOffset>
                  </wp:positionV>
                  <wp:extent cx="1777365" cy="742950"/>
                  <wp:effectExtent l="0" t="0" r="0" b="0"/>
                  <wp:wrapTight wrapText="bothSides">
                    <wp:wrapPolygon edited="0">
                      <wp:start x="7408" y="0"/>
                      <wp:lineTo x="3241" y="2215"/>
                      <wp:lineTo x="0" y="6092"/>
                      <wp:lineTo x="0" y="13846"/>
                      <wp:lineTo x="463" y="18277"/>
                      <wp:lineTo x="926" y="18831"/>
                      <wp:lineTo x="9955" y="19938"/>
                      <wp:lineTo x="11344" y="19938"/>
                      <wp:lineTo x="17826" y="18277"/>
                      <wp:lineTo x="21299" y="12185"/>
                      <wp:lineTo x="21299" y="8308"/>
                      <wp:lineTo x="13891" y="2769"/>
                      <wp:lineTo x="9723" y="0"/>
                      <wp:lineTo x="7408" y="0"/>
                    </wp:wrapPolygon>
                  </wp:wrapTight>
                  <wp:docPr id="13" name="Imagen 13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Logotipo&#10;&#10;Descripción generada automá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09" t="30311" r="13941" b="27255"/>
                          <a:stretch/>
                        </pic:blipFill>
                        <pic:spPr bwMode="auto">
                          <a:xfrm>
                            <a:off x="0" y="0"/>
                            <a:ext cx="1777365" cy="74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8AFFDC" w14:textId="77777777" w:rsidR="005F07B5" w:rsidRPr="00E468AF" w:rsidRDefault="00E468AF" w:rsidP="00E468AF">
      <w:pPr>
        <w:spacing w:after="200"/>
        <w:rPr>
          <w:b w:val="0"/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B2DC4B6" wp14:editId="1C6C67BA">
                <wp:simplePos x="0" y="0"/>
                <wp:positionH relativeFrom="column">
                  <wp:posOffset>3818890</wp:posOffset>
                </wp:positionH>
                <wp:positionV relativeFrom="paragraph">
                  <wp:posOffset>6101080</wp:posOffset>
                </wp:positionV>
                <wp:extent cx="2711450" cy="17399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173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D2AF6" w14:textId="77777777" w:rsidR="00E468AF" w:rsidRPr="00BA512E" w:rsidRDefault="00E468AF" w:rsidP="00E468AF">
                            <w:pPr>
                              <w:jc w:val="center"/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</w:pPr>
                            <w:r w:rsidRPr="00BA512E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>V.</w:t>
                            </w:r>
                            <w:r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7FE62AA8" w14:textId="77777777" w:rsidR="00E468AF" w:rsidRPr="005E6C0F" w:rsidRDefault="00E468AF" w:rsidP="00E468AF">
                            <w:pPr>
                              <w:jc w:val="center"/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</w:pPr>
                            <w:r w:rsidRPr="005E6C0F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 xml:space="preserve">Vig. </w:t>
                            </w:r>
                            <w:r w:rsidR="0055774A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 xml:space="preserve">XXXX </w:t>
                            </w:r>
                            <w:r w:rsidRPr="005E6C0F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>2022</w:t>
                            </w:r>
                          </w:p>
                          <w:p w14:paraId="3BFF62A5" w14:textId="079D6AF9" w:rsidR="00E468AF" w:rsidRDefault="0055774A" w:rsidP="00E468AF">
                            <w:r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>Owner/Creado por</w:t>
                            </w:r>
                            <w:r w:rsidR="00E468AF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9544BE">
                              <w:rPr>
                                <w:rFonts w:ascii="ITC Franklin Gothic Std Bk Cd" w:hAnsi="ITC Franklin Gothic Std Bk Cd"/>
                                <w:sz w:val="32"/>
                                <w:szCs w:val="32"/>
                              </w:rPr>
                              <w:t>Gastón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C4B6" id="Cuadro de texto 3" o:spid="_x0000_s1027" type="#_x0000_t202" style="position:absolute;margin-left:300.7pt;margin-top:480.4pt;width:213.5pt;height:137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" filled="f" stroked="f" strokeweight=".5pt">
                <v:textbox>
                  <w:txbxContent>
                    <w:p w14:paraId="7F7D2AF6" w14:textId="77777777" w:rsidR="00E468AF" w:rsidRPr="00BA512E" w:rsidRDefault="00E468AF" w:rsidP="00E468AF">
                      <w:pPr>
                        <w:jc w:val="center"/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</w:pPr>
                      <w:r w:rsidRPr="00BA512E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>V.</w:t>
                      </w:r>
                      <w:r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>1</w:t>
                      </w:r>
                    </w:p>
                    <w:p w14:paraId="7FE62AA8" w14:textId="77777777" w:rsidR="00E468AF" w:rsidRPr="005E6C0F" w:rsidRDefault="00E468AF" w:rsidP="00E468AF">
                      <w:pPr>
                        <w:jc w:val="center"/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</w:pPr>
                      <w:r w:rsidRPr="005E6C0F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 xml:space="preserve">Vig. </w:t>
                      </w:r>
                      <w:r w:rsidR="0055774A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 xml:space="preserve">XXXX </w:t>
                      </w:r>
                      <w:r w:rsidRPr="005E6C0F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>2022</w:t>
                      </w:r>
                    </w:p>
                    <w:p w14:paraId="3BFF62A5" w14:textId="079D6AF9" w:rsidR="00E468AF" w:rsidRDefault="0055774A" w:rsidP="00E468AF">
                      <w:r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>Owner/Creado por</w:t>
                      </w:r>
                      <w:r w:rsidR="00E468AF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 xml:space="preserve">: </w:t>
                      </w:r>
                      <w:r w:rsidR="009544BE">
                        <w:rPr>
                          <w:rFonts w:ascii="ITC Franklin Gothic Std Bk Cd" w:hAnsi="ITC Franklin Gothic Std Bk Cd"/>
                          <w:sz w:val="32"/>
                          <w:szCs w:val="32"/>
                        </w:rPr>
                        <w:t>Gastón Delgado</w:t>
                      </w:r>
                    </w:p>
                  </w:txbxContent>
                </v:textbox>
              </v:shape>
            </w:pict>
          </mc:Fallback>
        </mc:AlternateContent>
      </w:r>
      <w:r w:rsidR="00682E31">
        <w:rPr>
          <w:noProof/>
          <w:lang w:bidi="es-ES"/>
        </w:rPr>
        <w:drawing>
          <wp:anchor distT="0" distB="0" distL="114300" distR="114300" simplePos="0" relativeHeight="251658247" behindDoc="1" locked="0" layoutInCell="1" allowOverlap="1" wp14:anchorId="5B9E5190" wp14:editId="403ABC42">
            <wp:simplePos x="0" y="0"/>
            <wp:positionH relativeFrom="page">
              <wp:posOffset>-374650</wp:posOffset>
            </wp:positionH>
            <wp:positionV relativeFrom="paragraph">
              <wp:posOffset>5038725</wp:posOffset>
            </wp:positionV>
            <wp:extent cx="7926705" cy="352615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70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4F2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D8752D2" wp14:editId="20C036CB">
                <wp:simplePos x="0" y="0"/>
                <wp:positionH relativeFrom="column">
                  <wp:posOffset>-594360</wp:posOffset>
                </wp:positionH>
                <wp:positionV relativeFrom="paragraph">
                  <wp:posOffset>4410075</wp:posOffset>
                </wp:positionV>
                <wp:extent cx="7534275" cy="2505075"/>
                <wp:effectExtent l="0" t="0" r="9525" b="952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2505075"/>
                        </a:xfrm>
                        <a:prstGeom prst="rect">
                          <a:avLst/>
                        </a:prstGeom>
                        <a:solidFill>
                          <a:srgbClr val="0040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4D6820D">
              <v:rect id="Rectángulo 11" style="position:absolute;margin-left:-46.8pt;margin-top:347.25pt;width:593.25pt;height:197.25pt;z-index:-251662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407b" stroked="f" strokeweight="2pt" w14:anchorId="744C88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"/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628658A9" w14:textId="77777777" w:rsidR="005F07B5" w:rsidRPr="005F07B5" w:rsidRDefault="00E468AF" w:rsidP="005F07B5">
      <w:pPr>
        <w:rPr>
          <w:rFonts w:ascii="Montserrat" w:hAnsi="Montserrat"/>
          <w:b w:val="0"/>
          <w:sz w:val="32"/>
          <w:szCs w:val="24"/>
        </w:rPr>
      </w:pPr>
      <w:r>
        <w:rPr>
          <w:rFonts w:ascii="Montserrat" w:hAnsi="Montserrat"/>
          <w:b w:val="0"/>
          <w:sz w:val="32"/>
          <w:szCs w:val="24"/>
        </w:rPr>
        <w:lastRenderedPageBreak/>
        <w:t xml:space="preserve">Propósito </w:t>
      </w:r>
    </w:p>
    <w:p w14:paraId="57043F02" w14:textId="77777777" w:rsidR="005F07B5" w:rsidRDefault="005F07B5" w:rsidP="005F07B5">
      <w:pPr>
        <w:rPr>
          <w:rFonts w:ascii="Montserrat" w:hAnsi="Montserrat"/>
          <w:b w:val="0"/>
        </w:rPr>
      </w:pPr>
    </w:p>
    <w:p w14:paraId="59F55F5F" w14:textId="0AD995F5" w:rsidR="00A90956" w:rsidRDefault="009544BE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9544BE">
        <w:rPr>
          <w:rFonts w:ascii="Montserrat" w:hAnsi="Montserrat"/>
          <w:b w:val="0"/>
          <w:noProof/>
          <w:color w:val="767171" w:themeColor="background2" w:themeShade="80"/>
          <w:sz w:val="24"/>
          <w:szCs w:val="20"/>
        </w:rPr>
        <w:t>Asegurar la correcta gestión del control de calidad de hardware y software en equipos (PC y Laptops), garantizando que cada dispositivo entregado cumpla con los estándares técnicos, de configuración y de seguridad establecidos por la organización</w:t>
      </w:r>
      <w:r w:rsidRPr="009544BE">
        <w:rPr>
          <w:rFonts w:ascii="Montserrat" w:hAnsi="Montserrat"/>
          <w:bCs/>
          <w:noProof/>
          <w:color w:val="767171" w:themeColor="background2" w:themeShade="80"/>
          <w:sz w:val="24"/>
          <w:szCs w:val="20"/>
        </w:rPr>
        <w:t>.</w:t>
      </w:r>
    </w:p>
    <w:p w14:paraId="35589B86" w14:textId="77777777" w:rsidR="00E468AF" w:rsidRPr="005F07B5" w:rsidRDefault="00E468AF" w:rsidP="00E468AF">
      <w:pPr>
        <w:rPr>
          <w:rFonts w:ascii="Montserrat" w:hAnsi="Montserrat"/>
          <w:b w:val="0"/>
          <w:sz w:val="32"/>
          <w:szCs w:val="24"/>
        </w:rPr>
      </w:pPr>
      <w:r>
        <w:rPr>
          <w:rFonts w:ascii="Montserrat" w:hAnsi="Montserrat"/>
          <w:b w:val="0"/>
          <w:sz w:val="32"/>
          <w:szCs w:val="24"/>
        </w:rPr>
        <w:t>Alcance</w:t>
      </w:r>
    </w:p>
    <w:p w14:paraId="23533F9E" w14:textId="77777777" w:rsidR="00E468AF" w:rsidRDefault="00E468AF" w:rsidP="00E468AF">
      <w:pPr>
        <w:spacing w:after="200"/>
        <w:rPr>
          <w:rFonts w:ascii="Montserrat" w:hAnsi="Montserrat"/>
          <w:b w:val="0"/>
          <w:color w:val="767171" w:themeColor="background2" w:themeShade="80"/>
          <w:sz w:val="24"/>
          <w:szCs w:val="20"/>
        </w:rPr>
      </w:pPr>
    </w:p>
    <w:p w14:paraId="1589A03E" w14:textId="0D03FA72" w:rsidR="00E468AF" w:rsidRPr="00E468AF" w:rsidRDefault="00502239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502239">
        <w:rPr>
          <w:rFonts w:ascii="Montserrat" w:hAnsi="Montserrat"/>
          <w:b w:val="0"/>
          <w:color w:val="767171" w:themeColor="background2" w:themeShade="80"/>
          <w:sz w:val="24"/>
          <w:szCs w:val="20"/>
        </w:rPr>
        <w:t>Este instructivo aplica a todos los proyectos de mantenimiento técnico, despliegue de nuevos equipos y servicios de reparación realizados en el laboratorio o taller técnico.</w:t>
      </w:r>
    </w:p>
    <w:p w14:paraId="5BD51CE0" w14:textId="77777777" w:rsidR="00E468AF" w:rsidRDefault="00E468AF" w:rsidP="00E468AF">
      <w:pPr>
        <w:rPr>
          <w:rFonts w:ascii="Montserrat" w:hAnsi="Montserrat"/>
          <w:b w:val="0"/>
          <w:bCs/>
          <w:noProof/>
          <w:sz w:val="32"/>
          <w:szCs w:val="24"/>
        </w:rPr>
      </w:pPr>
      <w:r w:rsidRPr="00E468AF">
        <w:rPr>
          <w:rFonts w:ascii="Montserrat" w:hAnsi="Montserrat"/>
          <w:b w:val="0"/>
          <w:bCs/>
          <w:noProof/>
          <w:sz w:val="32"/>
          <w:szCs w:val="24"/>
        </w:rPr>
        <w:t>Definiciones</w:t>
      </w:r>
    </w:p>
    <w:p w14:paraId="19C1999D" w14:textId="77777777" w:rsidR="00E468AF" w:rsidRDefault="00E468AF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343B330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502239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QC (Quality Control): Proceso de verificación sistemática para asegurar que un equipo cumple con los requisitos mínimos de funcionamiento antes de su entrega.</w:t>
      </w:r>
    </w:p>
    <w:p w14:paraId="073E405C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A37D013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502239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COA (Certificate of Authenticity): Etiqueta de seguridad que ayuda a identificar el software de Windows original.</w:t>
      </w:r>
    </w:p>
    <w:p w14:paraId="4A36741E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6118F9F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502239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Drivers: Controladores de software que permiten que el sistema operativo se comunique con el hardware del equipo.</w:t>
      </w:r>
    </w:p>
    <w:p w14:paraId="0ABF8FBF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1FA42B6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502239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Sello de Garantía: Etiqueta física colocada sobre los cierres del chasis para detectar aperturas no autorizadas después del service.</w:t>
      </w:r>
    </w:p>
    <w:p w14:paraId="28DE4664" w14:textId="77777777" w:rsidR="00502239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4F72E2A" w14:textId="723F30FC" w:rsidR="00E468AF" w:rsidRPr="00502239" w:rsidRDefault="00502239" w:rsidP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  <w:lang w:val="es-UY"/>
        </w:rPr>
      </w:pPr>
      <w:r w:rsidRPr="00502239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QC_Auto: Directorio local (C:\QC_Auto) donde la aplicación centraliza los reportes generados y los archivos de sistem</w:t>
      </w:r>
    </w:p>
    <w:p w14:paraId="7EB42940" w14:textId="7D471866" w:rsidR="00E468AF" w:rsidRDefault="00E468AF">
      <w:pPr>
        <w:spacing w:after="200"/>
        <w:rPr>
          <w:rFonts w:ascii="Montserrat" w:hAnsi="Montserrat"/>
          <w:b w:val="0"/>
          <w:bCs/>
          <w:noProof/>
          <w:sz w:val="32"/>
          <w:szCs w:val="24"/>
        </w:rPr>
      </w:pPr>
    </w:p>
    <w:p w14:paraId="5C87F918" w14:textId="77777777" w:rsidR="00502239" w:rsidRDefault="00502239">
      <w:pPr>
        <w:spacing w:after="200"/>
        <w:rPr>
          <w:rFonts w:ascii="Montserrat" w:hAnsi="Montserrat"/>
          <w:b w:val="0"/>
          <w:bCs/>
          <w:noProof/>
          <w:sz w:val="32"/>
          <w:szCs w:val="24"/>
        </w:rPr>
      </w:pPr>
    </w:p>
    <w:p w14:paraId="35877D9E" w14:textId="77777777" w:rsidR="00502239" w:rsidRDefault="00502239">
      <w:pPr>
        <w:spacing w:after="200"/>
        <w:rPr>
          <w:rFonts w:ascii="Montserrat" w:hAnsi="Montserrat"/>
          <w:b w:val="0"/>
          <w:bCs/>
          <w:noProof/>
          <w:sz w:val="32"/>
          <w:szCs w:val="24"/>
        </w:rPr>
      </w:pPr>
    </w:p>
    <w:p w14:paraId="32CA7FF5" w14:textId="77777777" w:rsidR="00502239" w:rsidRDefault="00502239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09F6A78" w14:textId="77777777" w:rsidR="00A90956" w:rsidRPr="0027362B" w:rsidRDefault="00A90956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EC45EED" w14:textId="4DF7ED75" w:rsidR="00E468AF" w:rsidRDefault="009544BE" w:rsidP="00E468AF">
      <w:pPr>
        <w:rPr>
          <w:rFonts w:ascii="Montserrat" w:hAnsi="Montserrat"/>
          <w:b w:val="0"/>
          <w:sz w:val="32"/>
          <w:szCs w:val="24"/>
        </w:rPr>
      </w:pPr>
      <w:r>
        <w:rPr>
          <w:rFonts w:ascii="Montserrat" w:hAnsi="Montserrat"/>
          <w:b w:val="0"/>
          <w:sz w:val="32"/>
          <w:szCs w:val="24"/>
        </w:rPr>
        <w:t>Cómo usarlo:</w:t>
      </w:r>
    </w:p>
    <w:p w14:paraId="2E7A8211" w14:textId="32B9CD5F" w:rsidR="00E468AF" w:rsidRDefault="00E468AF" w:rsidP="00E468AF">
      <w:pPr>
        <w:rPr>
          <w:rFonts w:ascii="Montserrat" w:hAnsi="Montserrat"/>
          <w:b w:val="0"/>
          <w:sz w:val="32"/>
          <w:szCs w:val="24"/>
        </w:rPr>
      </w:pPr>
    </w:p>
    <w:p w14:paraId="686F8E1E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1. Pestaña: General</w:t>
      </w:r>
    </w:p>
    <w:p w14:paraId="1AABF363" w14:textId="77777777" w:rsidR="009544BE" w:rsidRPr="009544BE" w:rsidRDefault="009544BE" w:rsidP="009544BE">
      <w:pPr>
        <w:rPr>
          <w:b w:val="0"/>
          <w:bCs/>
          <w:lang w:val="es-UY"/>
        </w:rPr>
      </w:pPr>
      <w:r w:rsidRPr="009544BE">
        <w:rPr>
          <w:b w:val="0"/>
          <w:bCs/>
          <w:lang w:val="es-UY"/>
        </w:rPr>
        <w:t>Es el punto de inicio para identificar el equipo y el responsable.</w:t>
      </w:r>
    </w:p>
    <w:p w14:paraId="51A4D250" w14:textId="77777777" w:rsidR="009544BE" w:rsidRPr="009544BE" w:rsidRDefault="009544BE" w:rsidP="009544BE">
      <w:pPr>
        <w:numPr>
          <w:ilvl w:val="0"/>
          <w:numId w:val="4"/>
        </w:numPr>
        <w:rPr>
          <w:b w:val="0"/>
          <w:lang w:val="es-UY"/>
        </w:rPr>
      </w:pPr>
      <w:r w:rsidRPr="009544BE">
        <w:rPr>
          <w:b w:val="0"/>
          <w:lang w:val="es-UY"/>
        </w:rPr>
        <w:t>Tipo de equipo: Selecciona si estás trabajando sobre una PC o una Laptop.</w:t>
      </w:r>
    </w:p>
    <w:p w14:paraId="3B252D7D" w14:textId="77777777" w:rsidR="009544BE" w:rsidRPr="009544BE" w:rsidRDefault="009544BE" w:rsidP="009544BE">
      <w:pPr>
        <w:numPr>
          <w:ilvl w:val="0"/>
          <w:numId w:val="4"/>
        </w:numPr>
        <w:rPr>
          <w:b w:val="0"/>
          <w:lang w:val="es-UY"/>
        </w:rPr>
      </w:pPr>
      <w:r w:rsidRPr="009544BE">
        <w:rPr>
          <w:b w:val="0"/>
          <w:lang w:val="es-UY"/>
        </w:rPr>
        <w:t>¿Quién hace el QC?: Ingresa tu nombre o usuario técnico.</w:t>
      </w:r>
    </w:p>
    <w:p w14:paraId="1C4EF9DE" w14:textId="77777777" w:rsidR="009544BE" w:rsidRPr="009544BE" w:rsidRDefault="009544BE" w:rsidP="009544BE">
      <w:pPr>
        <w:numPr>
          <w:ilvl w:val="0"/>
          <w:numId w:val="4"/>
        </w:numPr>
        <w:rPr>
          <w:b w:val="0"/>
          <w:lang w:val="es-UY"/>
        </w:rPr>
      </w:pPr>
      <w:r w:rsidRPr="009544BE">
        <w:rPr>
          <w:b w:val="0"/>
          <w:lang w:val="es-UY"/>
        </w:rPr>
        <w:t>Cliente: Escribe el nombre del cliente o la empresa dueña del equipo.</w:t>
      </w:r>
    </w:p>
    <w:p w14:paraId="52F5A15C" w14:textId="6D840754" w:rsidR="009544BE" w:rsidRDefault="009544BE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noProof/>
        </w:rPr>
        <w:drawing>
          <wp:inline distT="0" distB="0" distL="0" distR="0" wp14:anchorId="7D1A1BB8" wp14:editId="1474C9E3">
            <wp:extent cx="3917950" cy="3736383"/>
            <wp:effectExtent l="0" t="0" r="6350" b="0"/>
            <wp:docPr id="6033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9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9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924D" w14:textId="77777777" w:rsidR="009544BE" w:rsidRDefault="009544BE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F6AEAF1" w14:textId="658AA4F3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2. Pestaña: Hardware</w:t>
      </w:r>
    </w:p>
    <w:p w14:paraId="13C3DAF9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t>En esta sección se verifica la integridad física y los componentes de conexión.</w:t>
      </w:r>
    </w:p>
    <w:p w14:paraId="5BB43781" w14:textId="77777777" w:rsidR="009544BE" w:rsidRPr="009544BE" w:rsidRDefault="009544BE" w:rsidP="009544BE">
      <w:pPr>
        <w:numPr>
          <w:ilvl w:val="0"/>
          <w:numId w:val="5"/>
        </w:numPr>
        <w:rPr>
          <w:b w:val="0"/>
          <w:lang w:val="es-UY"/>
        </w:rPr>
      </w:pPr>
      <w:r w:rsidRPr="009544BE">
        <w:rPr>
          <w:b w:val="0"/>
          <w:lang w:val="es-UY"/>
        </w:rPr>
        <w:t>Puertos USB: Indica la cantidad de puertos funcionales detectados.</w:t>
      </w:r>
    </w:p>
    <w:p w14:paraId="2BC240C8" w14:textId="77777777" w:rsidR="009544BE" w:rsidRPr="009544BE" w:rsidRDefault="009544BE" w:rsidP="009544BE">
      <w:pPr>
        <w:numPr>
          <w:ilvl w:val="0"/>
          <w:numId w:val="5"/>
        </w:numPr>
        <w:rPr>
          <w:b w:val="0"/>
          <w:lang w:val="es-UY"/>
        </w:rPr>
      </w:pPr>
      <w:r w:rsidRPr="009544BE">
        <w:rPr>
          <w:b w:val="0"/>
          <w:lang w:val="es-UY"/>
        </w:rPr>
        <w:t>Lectora DVD: Marca el switch si el equipo cuenta con lectora y funciona correctamente.</w:t>
      </w:r>
    </w:p>
    <w:p w14:paraId="563C083B" w14:textId="77777777" w:rsidR="009544BE" w:rsidRDefault="009544BE" w:rsidP="009544BE">
      <w:pPr>
        <w:numPr>
          <w:ilvl w:val="0"/>
          <w:numId w:val="5"/>
        </w:numPr>
        <w:rPr>
          <w:b w:val="0"/>
          <w:lang w:val="es-UY"/>
        </w:rPr>
      </w:pPr>
      <w:r w:rsidRPr="009544BE">
        <w:rPr>
          <w:b w:val="0"/>
          <w:lang w:val="es-UY"/>
        </w:rPr>
        <w:t>Cable de poder / HDMI / RJ45: Verifica la presencia y el estado de funcionamiento de cada uno de estos conectores/cables.</w:t>
      </w:r>
    </w:p>
    <w:p w14:paraId="2D7FDA0F" w14:textId="33DA1F19" w:rsidR="009544BE" w:rsidRPr="009544BE" w:rsidRDefault="009544BE" w:rsidP="009544BE">
      <w:pPr>
        <w:rPr>
          <w:b w:val="0"/>
          <w:lang w:val="es-UY"/>
        </w:rPr>
      </w:pPr>
      <w:r>
        <w:rPr>
          <w:noProof/>
        </w:rPr>
        <w:lastRenderedPageBreak/>
        <w:drawing>
          <wp:inline distT="0" distB="0" distL="0" distR="0" wp14:anchorId="51E7DF97" wp14:editId="48A0B417">
            <wp:extent cx="4324821" cy="4108450"/>
            <wp:effectExtent l="0" t="0" r="0" b="6350"/>
            <wp:docPr id="10987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0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2739" cy="411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D24B" w14:textId="77777777" w:rsidR="009544BE" w:rsidRPr="009544BE" w:rsidRDefault="009544BE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  <w:lang w:val="es-UY"/>
        </w:rPr>
      </w:pPr>
    </w:p>
    <w:p w14:paraId="2AF2A1CF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3. Pestaña: Software</w:t>
      </w:r>
    </w:p>
    <w:p w14:paraId="39365D20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t>Asegura que el equipo esté optimizado y listo para el usuario final.</w:t>
      </w:r>
    </w:p>
    <w:p w14:paraId="759F6B6D" w14:textId="77777777" w:rsidR="009544BE" w:rsidRPr="009544BE" w:rsidRDefault="009544BE" w:rsidP="009544BE">
      <w:pPr>
        <w:numPr>
          <w:ilvl w:val="0"/>
          <w:numId w:val="6"/>
        </w:numPr>
        <w:rPr>
          <w:b w:val="0"/>
          <w:lang w:val="es-UY"/>
        </w:rPr>
      </w:pPr>
      <w:r w:rsidRPr="009544BE">
        <w:rPr>
          <w:b w:val="0"/>
          <w:lang w:val="es-UY"/>
        </w:rPr>
        <w:t xml:space="preserve">Drivers actualizados: Antes de marcar esta opción, verifica en el </w:t>
      </w:r>
      <w:r w:rsidRPr="009544BE">
        <w:rPr>
          <w:b w:val="0"/>
          <w:i/>
          <w:iCs/>
          <w:lang w:val="es-UY"/>
        </w:rPr>
        <w:t>Administrador de Dispositivos</w:t>
      </w:r>
      <w:r w:rsidRPr="009544BE">
        <w:rPr>
          <w:b w:val="0"/>
          <w:lang w:val="es-UY"/>
        </w:rPr>
        <w:t xml:space="preserve"> que no falte ningún controlador.</w:t>
      </w:r>
    </w:p>
    <w:p w14:paraId="7FE9322D" w14:textId="77777777" w:rsidR="009544BE" w:rsidRPr="009544BE" w:rsidRDefault="009544BE" w:rsidP="009544BE">
      <w:pPr>
        <w:numPr>
          <w:ilvl w:val="0"/>
          <w:numId w:val="6"/>
        </w:numPr>
        <w:rPr>
          <w:b w:val="0"/>
          <w:lang w:val="es-UY"/>
        </w:rPr>
      </w:pPr>
      <w:r w:rsidRPr="009544BE">
        <w:rPr>
          <w:b w:val="0"/>
          <w:lang w:val="es-UY"/>
        </w:rPr>
        <w:t>WiFi funcionando: Realiza una prueba de conexión rápida para asegurar que la placa de red inalámbrica detecta y conecta a redes.</w:t>
      </w:r>
    </w:p>
    <w:p w14:paraId="32E6CEE2" w14:textId="3ADD73AE" w:rsidR="009544BE" w:rsidRDefault="009544BE" w:rsidP="009544BE">
      <w:pPr>
        <w:rPr>
          <w:bCs/>
          <w:lang w:val="es-UY"/>
        </w:rPr>
      </w:pPr>
      <w:r>
        <w:rPr>
          <w:noProof/>
        </w:rPr>
        <w:lastRenderedPageBreak/>
        <w:drawing>
          <wp:inline distT="0" distB="0" distL="0" distR="0" wp14:anchorId="5CABAE47" wp14:editId="2A4CAF59">
            <wp:extent cx="4063685" cy="3841750"/>
            <wp:effectExtent l="0" t="0" r="0" b="6350"/>
            <wp:docPr id="3164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3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8593" cy="38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C8CF" w14:textId="77777777" w:rsidR="009544BE" w:rsidRDefault="009544BE" w:rsidP="009544BE">
      <w:pPr>
        <w:rPr>
          <w:bCs/>
          <w:lang w:val="es-UY"/>
        </w:rPr>
      </w:pPr>
    </w:p>
    <w:p w14:paraId="334F3F34" w14:textId="77777777" w:rsid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 xml:space="preserve"> </w:t>
      </w:r>
    </w:p>
    <w:p w14:paraId="4DD001B3" w14:textId="77777777" w:rsidR="009544BE" w:rsidRDefault="009544BE" w:rsidP="009544BE">
      <w:pPr>
        <w:rPr>
          <w:bCs/>
          <w:lang w:val="es-UY"/>
        </w:rPr>
      </w:pPr>
    </w:p>
    <w:p w14:paraId="458942AD" w14:textId="77777777" w:rsidR="009544BE" w:rsidRDefault="009544BE" w:rsidP="009544BE">
      <w:pPr>
        <w:rPr>
          <w:bCs/>
          <w:lang w:val="es-UY"/>
        </w:rPr>
      </w:pPr>
    </w:p>
    <w:p w14:paraId="64B5C1E7" w14:textId="77777777" w:rsidR="009544BE" w:rsidRDefault="009544BE" w:rsidP="009544BE">
      <w:pPr>
        <w:rPr>
          <w:bCs/>
          <w:lang w:val="es-UY"/>
        </w:rPr>
      </w:pPr>
    </w:p>
    <w:p w14:paraId="4B46057D" w14:textId="77777777" w:rsidR="009544BE" w:rsidRDefault="009544BE" w:rsidP="009544BE">
      <w:pPr>
        <w:rPr>
          <w:bCs/>
          <w:lang w:val="es-UY"/>
        </w:rPr>
      </w:pPr>
    </w:p>
    <w:p w14:paraId="2D7DA9BB" w14:textId="77777777" w:rsidR="009544BE" w:rsidRDefault="009544BE" w:rsidP="009544BE">
      <w:pPr>
        <w:rPr>
          <w:bCs/>
          <w:lang w:val="es-UY"/>
        </w:rPr>
      </w:pPr>
    </w:p>
    <w:p w14:paraId="1EBA2F89" w14:textId="77777777" w:rsidR="009544BE" w:rsidRDefault="009544BE" w:rsidP="009544BE">
      <w:pPr>
        <w:rPr>
          <w:bCs/>
          <w:lang w:val="es-UY"/>
        </w:rPr>
      </w:pPr>
    </w:p>
    <w:p w14:paraId="0C5946B7" w14:textId="77777777" w:rsidR="009544BE" w:rsidRDefault="009544BE" w:rsidP="009544BE">
      <w:pPr>
        <w:rPr>
          <w:bCs/>
          <w:lang w:val="es-UY"/>
        </w:rPr>
      </w:pPr>
    </w:p>
    <w:p w14:paraId="431636D0" w14:textId="77777777" w:rsidR="009544BE" w:rsidRDefault="009544BE" w:rsidP="009544BE">
      <w:pPr>
        <w:rPr>
          <w:bCs/>
          <w:lang w:val="es-UY"/>
        </w:rPr>
      </w:pPr>
    </w:p>
    <w:p w14:paraId="5EF2BA6B" w14:textId="77777777" w:rsidR="009544BE" w:rsidRDefault="009544BE" w:rsidP="009544BE">
      <w:pPr>
        <w:rPr>
          <w:bCs/>
          <w:lang w:val="es-UY"/>
        </w:rPr>
      </w:pPr>
    </w:p>
    <w:p w14:paraId="43A540F6" w14:textId="77777777" w:rsidR="009544BE" w:rsidRDefault="009544BE" w:rsidP="009544BE">
      <w:pPr>
        <w:rPr>
          <w:bCs/>
          <w:lang w:val="es-UY"/>
        </w:rPr>
      </w:pPr>
    </w:p>
    <w:p w14:paraId="3BF12B0B" w14:textId="77777777" w:rsidR="009544BE" w:rsidRDefault="009544BE" w:rsidP="009544BE">
      <w:pPr>
        <w:rPr>
          <w:bCs/>
          <w:lang w:val="es-UY"/>
        </w:rPr>
      </w:pPr>
    </w:p>
    <w:p w14:paraId="4A25353D" w14:textId="77777777" w:rsidR="009544BE" w:rsidRDefault="009544BE" w:rsidP="009544BE">
      <w:pPr>
        <w:rPr>
          <w:bCs/>
          <w:lang w:val="es-UY"/>
        </w:rPr>
      </w:pPr>
    </w:p>
    <w:p w14:paraId="7168E569" w14:textId="77777777" w:rsidR="009544BE" w:rsidRDefault="009544BE" w:rsidP="009544BE">
      <w:pPr>
        <w:rPr>
          <w:bCs/>
          <w:lang w:val="es-UY"/>
        </w:rPr>
      </w:pPr>
    </w:p>
    <w:p w14:paraId="0BEB6E9B" w14:textId="77777777" w:rsidR="009544BE" w:rsidRDefault="009544BE" w:rsidP="009544BE">
      <w:pPr>
        <w:rPr>
          <w:bCs/>
          <w:lang w:val="es-UY"/>
        </w:rPr>
      </w:pPr>
    </w:p>
    <w:p w14:paraId="0A5B88DC" w14:textId="77777777" w:rsidR="009544BE" w:rsidRDefault="009544BE" w:rsidP="009544BE">
      <w:pPr>
        <w:rPr>
          <w:bCs/>
          <w:lang w:val="es-UY"/>
        </w:rPr>
      </w:pPr>
    </w:p>
    <w:p w14:paraId="6F18E4B3" w14:textId="77777777" w:rsidR="009544BE" w:rsidRDefault="009544BE" w:rsidP="009544BE">
      <w:pPr>
        <w:rPr>
          <w:bCs/>
          <w:lang w:val="es-UY"/>
        </w:rPr>
      </w:pPr>
    </w:p>
    <w:p w14:paraId="15A4F7E1" w14:textId="77777777" w:rsidR="009544BE" w:rsidRDefault="009544BE" w:rsidP="009544BE">
      <w:pPr>
        <w:rPr>
          <w:bCs/>
          <w:lang w:val="es-UY"/>
        </w:rPr>
      </w:pPr>
    </w:p>
    <w:p w14:paraId="6FA989AD" w14:textId="77777777" w:rsidR="009544BE" w:rsidRDefault="009544BE" w:rsidP="009544BE">
      <w:pPr>
        <w:rPr>
          <w:bCs/>
          <w:lang w:val="es-UY"/>
        </w:rPr>
      </w:pPr>
    </w:p>
    <w:p w14:paraId="4C85AFC3" w14:textId="77777777" w:rsidR="009544BE" w:rsidRDefault="009544BE" w:rsidP="009544BE">
      <w:pPr>
        <w:rPr>
          <w:bCs/>
          <w:lang w:val="es-UY"/>
        </w:rPr>
      </w:pPr>
    </w:p>
    <w:p w14:paraId="40135157" w14:textId="5613B14D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lastRenderedPageBreak/>
        <w:t>4. Pestaña: Sellos</w:t>
      </w:r>
    </w:p>
    <w:p w14:paraId="40244E0C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t>Control final de seguridad y licenciamiento.</w:t>
      </w:r>
    </w:p>
    <w:p w14:paraId="4BD2FB39" w14:textId="77777777" w:rsidR="009544BE" w:rsidRPr="009544BE" w:rsidRDefault="009544BE" w:rsidP="009544BE">
      <w:pPr>
        <w:numPr>
          <w:ilvl w:val="0"/>
          <w:numId w:val="7"/>
        </w:numPr>
        <w:rPr>
          <w:b w:val="0"/>
          <w:lang w:val="es-UY"/>
        </w:rPr>
      </w:pPr>
      <w:r w:rsidRPr="009544BE">
        <w:rPr>
          <w:b w:val="0"/>
          <w:lang w:val="es-UY"/>
        </w:rPr>
        <w:t>AT Service / Micro Intel/AMD: Verifica que los stickers de marca y servicio estén presentes.</w:t>
      </w:r>
    </w:p>
    <w:p w14:paraId="77FCA3E1" w14:textId="77777777" w:rsidR="009544BE" w:rsidRPr="009544BE" w:rsidRDefault="009544BE" w:rsidP="009544BE">
      <w:pPr>
        <w:numPr>
          <w:ilvl w:val="0"/>
          <w:numId w:val="7"/>
        </w:numPr>
        <w:rPr>
          <w:b w:val="0"/>
          <w:lang w:val="es-UY"/>
        </w:rPr>
      </w:pPr>
      <w:r w:rsidRPr="009544BE">
        <w:rPr>
          <w:b w:val="0"/>
          <w:lang w:val="es-UY"/>
        </w:rPr>
        <w:t>Sello de Garantía: Crucial para asegurar que el equipo no sea manipulado externamente tras el service.</w:t>
      </w:r>
    </w:p>
    <w:p w14:paraId="3227D757" w14:textId="77777777" w:rsidR="009544BE" w:rsidRDefault="009544BE" w:rsidP="009544BE">
      <w:pPr>
        <w:numPr>
          <w:ilvl w:val="0"/>
          <w:numId w:val="7"/>
        </w:numPr>
        <w:rPr>
          <w:b w:val="0"/>
          <w:lang w:val="es-UY"/>
        </w:rPr>
      </w:pPr>
      <w:r w:rsidRPr="009544BE">
        <w:rPr>
          <w:b w:val="0"/>
          <w:lang w:val="es-UY"/>
        </w:rPr>
        <w:t>COA Windows: Confirma que la etiqueta de la Licencia (Certificate of Authenticity) sea legible o esté presente si corresponde.</w:t>
      </w:r>
    </w:p>
    <w:p w14:paraId="336CC370" w14:textId="34AAF89B" w:rsidR="009544BE" w:rsidRDefault="009544BE" w:rsidP="009544BE">
      <w:pPr>
        <w:rPr>
          <w:b w:val="0"/>
          <w:lang w:val="es-UY"/>
        </w:rPr>
      </w:pPr>
      <w:r>
        <w:rPr>
          <w:noProof/>
        </w:rPr>
        <w:drawing>
          <wp:inline distT="0" distB="0" distL="0" distR="0" wp14:anchorId="1E1027CE" wp14:editId="6C3D5766">
            <wp:extent cx="3774559" cy="3556000"/>
            <wp:effectExtent l="0" t="0" r="0" b="6350"/>
            <wp:docPr id="6829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0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268" cy="35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D96" w14:textId="77777777" w:rsidR="009544BE" w:rsidRPr="009544BE" w:rsidRDefault="009544BE" w:rsidP="009544BE">
      <w:pPr>
        <w:rPr>
          <w:b w:val="0"/>
          <w:lang w:val="es-UY"/>
        </w:rPr>
      </w:pPr>
    </w:p>
    <w:p w14:paraId="7D53FCDA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Atajos y Controles Rápidos</w:t>
      </w:r>
    </w:p>
    <w:p w14:paraId="1A184569" w14:textId="77777777" w:rsidR="009544BE" w:rsidRPr="009544BE" w:rsidRDefault="009544BE" w:rsidP="009544BE">
      <w:pPr>
        <w:numPr>
          <w:ilvl w:val="0"/>
          <w:numId w:val="9"/>
        </w:numPr>
        <w:rPr>
          <w:b w:val="0"/>
          <w:lang w:val="es-UY"/>
        </w:rPr>
      </w:pPr>
      <w:r w:rsidRPr="009544BE">
        <w:rPr>
          <w:bCs/>
          <w:lang w:val="es-UY"/>
        </w:rPr>
        <w:t>Enter:</w:t>
      </w:r>
      <w:r w:rsidRPr="009544BE">
        <w:rPr>
          <w:b w:val="0"/>
          <w:lang w:val="es-UY"/>
        </w:rPr>
        <w:t xml:space="preserve"> Presiona para </w:t>
      </w:r>
      <w:r w:rsidRPr="009544BE">
        <w:rPr>
          <w:bCs/>
          <w:lang w:val="es-UY"/>
        </w:rPr>
        <w:t>Continuar</w:t>
      </w:r>
      <w:r w:rsidRPr="009544BE">
        <w:rPr>
          <w:b w:val="0"/>
          <w:lang w:val="es-UY"/>
        </w:rPr>
        <w:t xml:space="preserve"> a la siguiente etapa o finalizar.</w:t>
      </w:r>
    </w:p>
    <w:p w14:paraId="302B9DB2" w14:textId="77777777" w:rsidR="009544BE" w:rsidRPr="009544BE" w:rsidRDefault="009544BE" w:rsidP="009544BE">
      <w:pPr>
        <w:numPr>
          <w:ilvl w:val="0"/>
          <w:numId w:val="9"/>
        </w:numPr>
        <w:rPr>
          <w:b w:val="0"/>
          <w:lang w:val="es-UY"/>
        </w:rPr>
      </w:pPr>
      <w:r w:rsidRPr="009544BE">
        <w:rPr>
          <w:bCs/>
          <w:lang w:val="es-UY"/>
        </w:rPr>
        <w:t>Esc:</w:t>
      </w:r>
      <w:r w:rsidRPr="009544BE">
        <w:rPr>
          <w:b w:val="0"/>
          <w:lang w:val="es-UY"/>
        </w:rPr>
        <w:t xml:space="preserve"> Presiona para </w:t>
      </w:r>
      <w:r w:rsidRPr="009544BE">
        <w:rPr>
          <w:bCs/>
          <w:lang w:val="es-UY"/>
        </w:rPr>
        <w:t>Cancelar</w:t>
      </w:r>
      <w:r w:rsidRPr="009544BE">
        <w:rPr>
          <w:b w:val="0"/>
          <w:lang w:val="es-UY"/>
        </w:rPr>
        <w:t xml:space="preserve"> la operación actual.</w:t>
      </w:r>
    </w:p>
    <w:p w14:paraId="144D7342" w14:textId="77777777" w:rsidR="009544BE" w:rsidRPr="009544BE" w:rsidRDefault="009544BE" w:rsidP="009544BE">
      <w:pPr>
        <w:numPr>
          <w:ilvl w:val="0"/>
          <w:numId w:val="9"/>
        </w:numPr>
        <w:rPr>
          <w:b w:val="0"/>
          <w:lang w:val="es-UY"/>
        </w:rPr>
      </w:pPr>
      <w:r w:rsidRPr="009544BE">
        <w:rPr>
          <w:bCs/>
          <w:lang w:val="es-UY"/>
        </w:rPr>
        <w:t>Botones inferiores:</w:t>
      </w:r>
      <w:r w:rsidRPr="009544BE">
        <w:rPr>
          <w:b w:val="0"/>
          <w:lang w:val="es-UY"/>
        </w:rPr>
        <w:t xml:space="preserve"> Puedes usar los botones de "Continuar" para avanzar o "Cancelar" para salir del formulario.</w:t>
      </w:r>
    </w:p>
    <w:p w14:paraId="7A4B6A4A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Cs/>
          <w:lang w:val="es-UY"/>
        </w:rPr>
        <w:t>Nota:</w:t>
      </w:r>
      <w:r w:rsidRPr="009544BE">
        <w:rPr>
          <w:b w:val="0"/>
          <w:lang w:val="es-UY"/>
        </w:rPr>
        <w:t xml:space="preserve"> Todos los campos de verificación (switches) deben ser revisados físicamente antes de ser marcados en la aplicación para garantizar la excelencia del servicio.</w:t>
      </w:r>
    </w:p>
    <w:p w14:paraId="5A7369C4" w14:textId="77777777" w:rsidR="009544BE" w:rsidRDefault="009544BE" w:rsidP="009544BE">
      <w:pPr>
        <w:rPr>
          <w:b w:val="0"/>
          <w:lang w:val="es-UY"/>
        </w:rPr>
      </w:pPr>
    </w:p>
    <w:p w14:paraId="2F0847C8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5. Automatización y Reportes</w:t>
      </w:r>
    </w:p>
    <w:p w14:paraId="6BB694BA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t xml:space="preserve">Una vez completados los datos manuales y al presionar </w:t>
      </w:r>
      <w:r w:rsidRPr="009544BE">
        <w:rPr>
          <w:bCs/>
          <w:lang w:val="es-UY"/>
        </w:rPr>
        <w:t>Continuar</w:t>
      </w:r>
      <w:r w:rsidRPr="009544BE">
        <w:rPr>
          <w:b w:val="0"/>
          <w:lang w:val="es-UY"/>
        </w:rPr>
        <w:t>, la aplicación inicia una fase de recolección automática para asegurar la precisión técnica del informe.</w:t>
      </w:r>
    </w:p>
    <w:p w14:paraId="567491F0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Proceso de Recolección</w:t>
      </w:r>
    </w:p>
    <w:p w14:paraId="510F9375" w14:textId="77777777" w:rsidR="009544BE" w:rsidRPr="009544BE" w:rsidRDefault="009544BE" w:rsidP="009544BE">
      <w:pPr>
        <w:numPr>
          <w:ilvl w:val="0"/>
          <w:numId w:val="10"/>
        </w:numPr>
        <w:rPr>
          <w:b w:val="0"/>
          <w:lang w:val="es-UY"/>
        </w:rPr>
      </w:pPr>
      <w:r w:rsidRPr="009544BE">
        <w:rPr>
          <w:bCs/>
          <w:lang w:val="es-UY"/>
        </w:rPr>
        <w:lastRenderedPageBreak/>
        <w:t>Aguarde...:</w:t>
      </w:r>
      <w:r w:rsidRPr="009544BE">
        <w:rPr>
          <w:b w:val="0"/>
          <w:lang w:val="es-UY"/>
        </w:rPr>
        <w:t xml:space="preserve"> Verás una ventana emergente con el mensaje "Recolectando información del sistema...". No cierres la aplicación ni apagues el equipo durante este proceso.</w:t>
      </w:r>
    </w:p>
    <w:p w14:paraId="5D98BF3A" w14:textId="77777777" w:rsidR="009544BE" w:rsidRDefault="009544BE" w:rsidP="009544BE">
      <w:pPr>
        <w:numPr>
          <w:ilvl w:val="0"/>
          <w:numId w:val="10"/>
        </w:numPr>
        <w:rPr>
          <w:b w:val="0"/>
          <w:lang w:val="es-UY"/>
        </w:rPr>
      </w:pPr>
      <w:r w:rsidRPr="009544BE">
        <w:rPr>
          <w:bCs/>
          <w:lang w:val="es-UY"/>
        </w:rPr>
        <w:t>info_sistema.txt:</w:t>
      </w:r>
      <w:r w:rsidRPr="009544BE">
        <w:rPr>
          <w:b w:val="0"/>
          <w:lang w:val="es-UY"/>
        </w:rPr>
        <w:t xml:space="preserve"> El software genera un archivo temporal con los datos crudos extraídos del hardware.</w:t>
      </w:r>
    </w:p>
    <w:p w14:paraId="4285FD92" w14:textId="099C52BC" w:rsidR="005B07C7" w:rsidRPr="009544BE" w:rsidRDefault="005B07C7" w:rsidP="005B07C7">
      <w:pPr>
        <w:ind w:left="720"/>
        <w:rPr>
          <w:b w:val="0"/>
          <w:lang w:val="es-UY"/>
        </w:rPr>
      </w:pPr>
      <w:r>
        <w:rPr>
          <w:noProof/>
        </w:rPr>
        <w:drawing>
          <wp:inline distT="0" distB="0" distL="0" distR="0" wp14:anchorId="4D1EBA98" wp14:editId="40688DE2">
            <wp:extent cx="3282950" cy="1539374"/>
            <wp:effectExtent l="0" t="0" r="0" b="3810"/>
            <wp:docPr id="27165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2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987" cy="154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F819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Gestión de Archivos (Directorio C:\QC_Auto)</w:t>
      </w:r>
    </w:p>
    <w:p w14:paraId="68F6C3BA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t>La aplicación organiza los resultados automáticamente en la carpeta de instalación:</w:t>
      </w:r>
    </w:p>
    <w:p w14:paraId="5DBF9EF2" w14:textId="77777777" w:rsidR="009544BE" w:rsidRPr="009544BE" w:rsidRDefault="009544BE" w:rsidP="009544BE">
      <w:pPr>
        <w:numPr>
          <w:ilvl w:val="0"/>
          <w:numId w:val="11"/>
        </w:numPr>
        <w:rPr>
          <w:b w:val="0"/>
          <w:lang w:val="es-UY"/>
        </w:rPr>
      </w:pPr>
      <w:r w:rsidRPr="009544BE">
        <w:rPr>
          <w:bCs/>
          <w:lang w:val="es-UY"/>
        </w:rPr>
        <w:t>Nomenclatura de Reportes:</w:t>
      </w:r>
      <w:r w:rsidRPr="009544BE">
        <w:rPr>
          <w:b w:val="0"/>
          <w:lang w:val="es-UY"/>
        </w:rPr>
        <w:t xml:space="preserve"> Los archivos se guardan en formato Excel (.xlsx) siguiendo el patrón: ID_EQUIPO_FECHA_HORA.</w:t>
      </w:r>
    </w:p>
    <w:p w14:paraId="1B4184BB" w14:textId="77777777" w:rsidR="009544BE" w:rsidRPr="009544BE" w:rsidRDefault="009544BE" w:rsidP="009544BE">
      <w:pPr>
        <w:numPr>
          <w:ilvl w:val="1"/>
          <w:numId w:val="11"/>
        </w:numPr>
        <w:rPr>
          <w:b w:val="0"/>
          <w:lang w:val="es-UY"/>
        </w:rPr>
      </w:pPr>
      <w:r w:rsidRPr="009544BE">
        <w:rPr>
          <w:b w:val="0"/>
          <w:i/>
          <w:iCs/>
          <w:lang w:val="es-UY"/>
        </w:rPr>
        <w:t>Ejemplo:</w:t>
      </w:r>
      <w:r w:rsidRPr="009544BE">
        <w:rPr>
          <w:b w:val="0"/>
          <w:lang w:val="es-UY"/>
        </w:rPr>
        <w:t xml:space="preserve"> NBK-06661_20260219_171853.xlsx</w:t>
      </w:r>
    </w:p>
    <w:p w14:paraId="3B8DB31B" w14:textId="77777777" w:rsidR="009544BE" w:rsidRPr="009544BE" w:rsidRDefault="009544BE" w:rsidP="009544BE">
      <w:pPr>
        <w:numPr>
          <w:ilvl w:val="0"/>
          <w:numId w:val="11"/>
        </w:numPr>
        <w:rPr>
          <w:b w:val="0"/>
          <w:lang w:val="es-UY"/>
        </w:rPr>
      </w:pPr>
      <w:r w:rsidRPr="009544BE">
        <w:rPr>
          <w:bCs/>
          <w:lang w:val="es-UY"/>
        </w:rPr>
        <w:t>Historial:</w:t>
      </w:r>
      <w:r w:rsidRPr="009544BE">
        <w:rPr>
          <w:b w:val="0"/>
          <w:lang w:val="es-UY"/>
        </w:rPr>
        <w:t xml:space="preserve"> Cada vez que ejecutas un QC, se genera un nuevo archivo, permitiendo llevar un control histórico de las revisiones de un mismo equipo si fuera necesario.</w:t>
      </w:r>
    </w:p>
    <w:p w14:paraId="461CDCFD" w14:textId="77777777" w:rsidR="009544BE" w:rsidRPr="009544BE" w:rsidRDefault="009544BE" w:rsidP="009544BE">
      <w:pPr>
        <w:numPr>
          <w:ilvl w:val="0"/>
          <w:numId w:val="11"/>
        </w:numPr>
        <w:rPr>
          <w:b w:val="0"/>
          <w:lang w:val="es-UY"/>
        </w:rPr>
      </w:pPr>
      <w:r w:rsidRPr="009544BE">
        <w:rPr>
          <w:bCs/>
          <w:lang w:val="es-UY"/>
        </w:rPr>
        <w:t>Carpetas de Soporte:</w:t>
      </w:r>
      <w:r w:rsidRPr="009544BE">
        <w:rPr>
          <w:b w:val="0"/>
          <w:lang w:val="es-UY"/>
        </w:rPr>
        <w:t xml:space="preserve"> * /assets: Recursos gráficos de la app.</w:t>
      </w:r>
    </w:p>
    <w:p w14:paraId="5C56A901" w14:textId="77777777" w:rsidR="009544BE" w:rsidRDefault="009544BE" w:rsidP="009544BE">
      <w:pPr>
        <w:numPr>
          <w:ilvl w:val="1"/>
          <w:numId w:val="11"/>
        </w:numPr>
        <w:rPr>
          <w:b w:val="0"/>
          <w:lang w:val="es-UY"/>
        </w:rPr>
      </w:pPr>
      <w:r w:rsidRPr="009544BE">
        <w:rPr>
          <w:b w:val="0"/>
          <w:lang w:val="es-UY"/>
        </w:rPr>
        <w:t>/oraculos: Archivos de configuración o bases de datos internas para la validación.</w:t>
      </w:r>
    </w:p>
    <w:p w14:paraId="5EA5C92E" w14:textId="2870F295" w:rsidR="005B07C7" w:rsidRPr="009544BE" w:rsidRDefault="005B07C7" w:rsidP="005B07C7">
      <w:pPr>
        <w:ind w:left="1440"/>
        <w:rPr>
          <w:b w:val="0"/>
          <w:lang w:val="es-UY"/>
        </w:rPr>
      </w:pPr>
      <w:r>
        <w:rPr>
          <w:noProof/>
        </w:rPr>
        <w:drawing>
          <wp:inline distT="0" distB="0" distL="0" distR="0" wp14:anchorId="101706AA" wp14:editId="213AA0AB">
            <wp:extent cx="6371590" cy="2565400"/>
            <wp:effectExtent l="0" t="0" r="0" b="6350"/>
            <wp:docPr id="2825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4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7611" w14:textId="77777777" w:rsidR="009544BE" w:rsidRPr="009544BE" w:rsidRDefault="009544BE" w:rsidP="009544BE">
      <w:pPr>
        <w:rPr>
          <w:b w:val="0"/>
          <w:lang w:val="es-UY"/>
        </w:rPr>
      </w:pPr>
      <w:r w:rsidRPr="009544BE">
        <w:rPr>
          <w:b w:val="0"/>
          <w:lang w:val="es-UY"/>
        </w:rPr>
        <w:pict w14:anchorId="580ABD2D">
          <v:rect id="_x0000_i1031" style="width:0;height:1.5pt" o:hralign="center" o:hrstd="t" o:hr="t" fillcolor="#a0a0a0" stroked="f"/>
        </w:pict>
      </w:r>
    </w:p>
    <w:p w14:paraId="71241076" w14:textId="77777777" w:rsidR="009544BE" w:rsidRPr="009544BE" w:rsidRDefault="009544BE" w:rsidP="009544BE">
      <w:pPr>
        <w:rPr>
          <w:bCs/>
          <w:lang w:val="es-UY"/>
        </w:rPr>
      </w:pPr>
      <w:r w:rsidRPr="009544BE">
        <w:rPr>
          <w:bCs/>
          <w:lang w:val="es-UY"/>
        </w:rPr>
        <w:t>Tips para el Técnico:</w:t>
      </w:r>
    </w:p>
    <w:p w14:paraId="0F98781B" w14:textId="77777777" w:rsidR="009544BE" w:rsidRPr="009544BE" w:rsidRDefault="009544BE" w:rsidP="009544BE">
      <w:pPr>
        <w:numPr>
          <w:ilvl w:val="0"/>
          <w:numId w:val="12"/>
        </w:numPr>
        <w:rPr>
          <w:b w:val="0"/>
          <w:lang w:val="es-UY"/>
        </w:rPr>
      </w:pPr>
      <w:r w:rsidRPr="009544BE">
        <w:rPr>
          <w:bCs/>
          <w:lang w:val="es-UY"/>
        </w:rPr>
        <w:lastRenderedPageBreak/>
        <w:t>Verificación de Reporte:</w:t>
      </w:r>
      <w:r w:rsidRPr="009544BE">
        <w:rPr>
          <w:b w:val="0"/>
          <w:lang w:val="es-UY"/>
        </w:rPr>
        <w:t xml:space="preserve"> Al finalizar, asegúrate de que el archivo Excel se haya creado en C:\QC_Auto con la fecha y hora correctas.</w:t>
      </w:r>
    </w:p>
    <w:p w14:paraId="67445363" w14:textId="77777777" w:rsidR="009544BE" w:rsidRPr="009544BE" w:rsidRDefault="009544BE" w:rsidP="009544BE">
      <w:pPr>
        <w:numPr>
          <w:ilvl w:val="0"/>
          <w:numId w:val="12"/>
        </w:numPr>
        <w:rPr>
          <w:b w:val="0"/>
          <w:lang w:val="es-UY"/>
        </w:rPr>
      </w:pPr>
      <w:r w:rsidRPr="009544BE">
        <w:rPr>
          <w:bCs/>
          <w:lang w:val="es-UY"/>
        </w:rPr>
        <w:t>Integridad de Datos:</w:t>
      </w:r>
      <w:r w:rsidRPr="009544BE">
        <w:rPr>
          <w:b w:val="0"/>
          <w:lang w:val="es-UY"/>
        </w:rPr>
        <w:t xml:space="preserve"> Si el archivo info_sistema.txt aparece vacío, reinicia la app y vuelve a ejecutar el QC para asegurar que la recolección automática funcionó.</w:t>
      </w:r>
    </w:p>
    <w:p w14:paraId="51841898" w14:textId="77777777" w:rsidR="009544BE" w:rsidRPr="009544BE" w:rsidRDefault="009544BE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  <w:lang w:val="es-UY"/>
        </w:rPr>
      </w:pPr>
    </w:p>
    <w:p w14:paraId="106669F6" w14:textId="77777777" w:rsidR="009544BE" w:rsidRDefault="009544BE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CDC8318" w14:textId="74AC4881" w:rsidR="00286C80" w:rsidRDefault="005F07B5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br w:type="page"/>
      </w:r>
      <w:r w:rsidR="009544BE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lastRenderedPageBreak/>
        <w:t>sd</w:t>
      </w:r>
    </w:p>
    <w:p w14:paraId="229DFD0C" w14:textId="77777777" w:rsidR="00AB02A7" w:rsidRPr="005F07B5" w:rsidRDefault="0016151C" w:rsidP="005F07B5">
      <w:pPr>
        <w:pStyle w:val="ListParagraph"/>
        <w:rPr>
          <w:rFonts w:ascii="Montserrat" w:hAnsi="Montserrat"/>
          <w:b w:val="0"/>
          <w:color w:val="767171" w:themeColor="background2" w:themeShade="80"/>
          <w:sz w:val="24"/>
          <w:szCs w:val="24"/>
        </w:rPr>
      </w:pPr>
      <w:r>
        <w:rPr>
          <w:rFonts w:ascii="Montserrat" w:hAnsi="Montserrat"/>
          <w:b w:val="0"/>
          <w:bCs/>
          <w:noProof/>
          <w:color w:val="E7E6E6" w:themeColor="background2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844B88" wp14:editId="00166FF1">
                <wp:simplePos x="0" y="0"/>
                <wp:positionH relativeFrom="page">
                  <wp:posOffset>11875</wp:posOffset>
                </wp:positionH>
                <wp:positionV relativeFrom="paragraph">
                  <wp:posOffset>-936055</wp:posOffset>
                </wp:positionV>
                <wp:extent cx="7528560" cy="10820400"/>
                <wp:effectExtent l="0" t="0" r="15240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8560" cy="10820400"/>
                        </a:xfrm>
                        <a:prstGeom prst="rect">
                          <a:avLst/>
                        </a:prstGeom>
                        <a:solidFill>
                          <a:srgbClr val="00407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39139" w14:textId="77777777" w:rsidR="0016151C" w:rsidRDefault="0016151C"/>
                          <w:p w14:paraId="53B70F99" w14:textId="77777777" w:rsidR="0016151C" w:rsidRDefault="0016151C"/>
                          <w:p w14:paraId="30DE3CE5" w14:textId="77777777" w:rsidR="0016151C" w:rsidRDefault="0016151C"/>
                          <w:p w14:paraId="58D2EEA3" w14:textId="77777777" w:rsidR="0016151C" w:rsidRDefault="0016151C"/>
                          <w:p w14:paraId="2F19CE10" w14:textId="77777777" w:rsidR="0016151C" w:rsidRDefault="0016151C"/>
                          <w:p w14:paraId="0C031668" w14:textId="77777777" w:rsidR="0016151C" w:rsidRDefault="0016151C"/>
                          <w:p w14:paraId="6D7F380B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4495FAE7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48C741F7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1F3A769A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20E4AB91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7F96A74C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519D15B4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1256876A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1C95AC00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34F44235" w14:textId="77777777" w:rsidR="0016151C" w:rsidRPr="00F1780A" w:rsidRDefault="0016151C" w:rsidP="00161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4B88" id="Cuadro de texto 59" o:spid="_x0000_s1028" type="#_x0000_t202" style="position:absolute;left:0;text-align:left;margin-left:.95pt;margin-top:-73.7pt;width:592.8pt;height:852pt;z-index:2516582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" fillcolor="#00407b" strokeweight=".5pt">
                <v:textbox>
                  <w:txbxContent>
                    <w:p w14:paraId="52139139" w14:textId="77777777" w:rsidR="0016151C" w:rsidRDefault="0016151C"/>
                    <w:p w14:paraId="53B70F99" w14:textId="77777777" w:rsidR="0016151C" w:rsidRDefault="0016151C"/>
                    <w:p w14:paraId="30DE3CE5" w14:textId="77777777" w:rsidR="0016151C" w:rsidRDefault="0016151C"/>
                    <w:p w14:paraId="58D2EEA3" w14:textId="77777777" w:rsidR="0016151C" w:rsidRDefault="0016151C"/>
                    <w:p w14:paraId="2F19CE10" w14:textId="77777777" w:rsidR="0016151C" w:rsidRDefault="0016151C"/>
                    <w:p w14:paraId="0C031668" w14:textId="77777777" w:rsidR="0016151C" w:rsidRDefault="0016151C"/>
                    <w:p w14:paraId="6D7F380B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4495FAE7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48C741F7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1F3A769A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20E4AB91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7F96A74C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519D15B4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1256876A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1C95AC00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34F44235" w14:textId="77777777" w:rsidR="0016151C" w:rsidRPr="00F1780A" w:rsidRDefault="0016151C" w:rsidP="0016151C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017A38" w14:textId="77777777" w:rsidR="0087605E" w:rsidRPr="005F07B5" w:rsidRDefault="008F3440" w:rsidP="00AB02A7">
      <w:pPr>
        <w:spacing w:after="200"/>
        <w:rPr>
          <w:noProof/>
          <w:sz w:val="24"/>
          <w:szCs w:val="20"/>
        </w:rPr>
      </w:pPr>
      <w:r>
        <w:rPr>
          <w:noProof/>
          <w:sz w:val="24"/>
          <w:szCs w:val="20"/>
        </w:rPr>
        <w:drawing>
          <wp:anchor distT="0" distB="0" distL="114300" distR="114300" simplePos="0" relativeHeight="251658244" behindDoc="0" locked="0" layoutInCell="1" allowOverlap="1" wp14:anchorId="47ABACCF" wp14:editId="17BD61CB">
            <wp:simplePos x="0" y="0"/>
            <wp:positionH relativeFrom="margin">
              <wp:posOffset>1793875</wp:posOffset>
            </wp:positionH>
            <wp:positionV relativeFrom="paragraph">
              <wp:posOffset>3590925</wp:posOffset>
            </wp:positionV>
            <wp:extent cx="2326640" cy="875030"/>
            <wp:effectExtent l="0" t="0" r="0" b="1270"/>
            <wp:wrapThrough wrapText="bothSides">
              <wp:wrapPolygon edited="0">
                <wp:start x="7605" y="0"/>
                <wp:lineTo x="3360" y="3292"/>
                <wp:lineTo x="531" y="6113"/>
                <wp:lineTo x="177" y="11756"/>
                <wp:lineTo x="0" y="17399"/>
                <wp:lineTo x="1061" y="21161"/>
                <wp:lineTo x="1415" y="21161"/>
                <wp:lineTo x="11496" y="21161"/>
                <wp:lineTo x="16624" y="21161"/>
                <wp:lineTo x="17155" y="15988"/>
                <wp:lineTo x="21400" y="15518"/>
                <wp:lineTo x="21400" y="9405"/>
                <wp:lineTo x="14679" y="7994"/>
                <wp:lineTo x="14679" y="3292"/>
                <wp:lineTo x="9727" y="0"/>
                <wp:lineTo x="7605" y="0"/>
              </wp:wrapPolygon>
            </wp:wrapThrough>
            <wp:docPr id="60" name="Imagen 60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Logotipo&#10;&#10;Descripción generada automá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9" t="29614" r="14089" b="32176"/>
                    <a:stretch/>
                  </pic:blipFill>
                  <pic:spPr bwMode="auto">
                    <a:xfrm>
                      <a:off x="0" y="0"/>
                      <a:ext cx="2326640" cy="87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605E" w:rsidRPr="005F07B5" w:rsidSect="00AB02A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071B" w14:textId="77777777" w:rsidR="002B6294" w:rsidRDefault="002B6294">
      <w:r>
        <w:separator/>
      </w:r>
    </w:p>
    <w:p w14:paraId="49B18E3E" w14:textId="77777777" w:rsidR="002B6294" w:rsidRDefault="002B6294"/>
  </w:endnote>
  <w:endnote w:type="continuationSeparator" w:id="0">
    <w:p w14:paraId="22CFF006" w14:textId="77777777" w:rsidR="002B6294" w:rsidRDefault="002B6294">
      <w:r>
        <w:continuationSeparator/>
      </w:r>
    </w:p>
    <w:p w14:paraId="1E37DEF0" w14:textId="77777777" w:rsidR="002B6294" w:rsidRDefault="002B6294"/>
  </w:endnote>
  <w:endnote w:type="continuationNotice" w:id="1">
    <w:p w14:paraId="51F862BA" w14:textId="77777777" w:rsidR="002B6294" w:rsidRDefault="002B62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ITC Franklin Gothic Std Bk C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4803" w14:textId="77777777" w:rsidR="0016151C" w:rsidRDefault="00161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CD724" w14:textId="77777777" w:rsidR="00DF027C" w:rsidRDefault="003F76D3" w:rsidP="003F76D3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34685286" wp14:editId="3DA42AE4">
          <wp:simplePos x="0" y="0"/>
          <wp:positionH relativeFrom="page">
            <wp:align>left</wp:align>
          </wp:positionH>
          <wp:positionV relativeFrom="paragraph">
            <wp:posOffset>-122555</wp:posOffset>
          </wp:positionV>
          <wp:extent cx="7586345" cy="85889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345" cy="85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A63114" w14:textId="77777777" w:rsidR="00DF027C" w:rsidRDefault="00DF027C">
    <w:pPr>
      <w:pStyle w:val="Foo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00E36" w14:textId="77777777" w:rsidR="0016151C" w:rsidRDefault="00161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BB17" w14:textId="77777777" w:rsidR="002B6294" w:rsidRDefault="002B6294">
      <w:r>
        <w:separator/>
      </w:r>
    </w:p>
    <w:p w14:paraId="481F12A8" w14:textId="77777777" w:rsidR="002B6294" w:rsidRDefault="002B6294"/>
  </w:footnote>
  <w:footnote w:type="continuationSeparator" w:id="0">
    <w:p w14:paraId="1E8E2A49" w14:textId="77777777" w:rsidR="002B6294" w:rsidRDefault="002B6294">
      <w:r>
        <w:continuationSeparator/>
      </w:r>
    </w:p>
    <w:p w14:paraId="4EF8F5E1" w14:textId="77777777" w:rsidR="002B6294" w:rsidRDefault="002B6294"/>
  </w:footnote>
  <w:footnote w:type="continuationNotice" w:id="1">
    <w:p w14:paraId="7F9F15E8" w14:textId="77777777" w:rsidR="002B6294" w:rsidRDefault="002B62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48EA" w14:textId="77777777" w:rsidR="0016151C" w:rsidRDefault="001615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898B" w14:textId="77777777" w:rsidR="00D077E9" w:rsidRDefault="003F76D3" w:rsidP="00D077E9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5370" wp14:editId="26E50CF4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648575" cy="783590"/>
          <wp:effectExtent l="0" t="0" r="9525" b="0"/>
          <wp:wrapTight wrapText="bothSides">
            <wp:wrapPolygon edited="0">
              <wp:start x="0" y="0"/>
              <wp:lineTo x="0" y="16804"/>
              <wp:lineTo x="7209" y="17329"/>
              <wp:lineTo x="13288" y="21005"/>
              <wp:lineTo x="13826" y="21005"/>
              <wp:lineTo x="18399" y="21005"/>
              <wp:lineTo x="21573" y="19955"/>
              <wp:lineTo x="21573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8575" cy="783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370D" w14:textId="77777777" w:rsidR="0016151C" w:rsidRDefault="001615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654"/>
    <w:multiLevelType w:val="multilevel"/>
    <w:tmpl w:val="D56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26D3"/>
    <w:multiLevelType w:val="multilevel"/>
    <w:tmpl w:val="315C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4EDA"/>
    <w:multiLevelType w:val="multilevel"/>
    <w:tmpl w:val="AA1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0EAF"/>
    <w:multiLevelType w:val="hybridMultilevel"/>
    <w:tmpl w:val="1B0E34BE"/>
    <w:lvl w:ilvl="0" w:tplc="3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D4A7D"/>
    <w:multiLevelType w:val="multilevel"/>
    <w:tmpl w:val="B14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D0E"/>
    <w:multiLevelType w:val="multilevel"/>
    <w:tmpl w:val="090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55557"/>
    <w:multiLevelType w:val="multilevel"/>
    <w:tmpl w:val="4536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D6B25"/>
    <w:multiLevelType w:val="multilevel"/>
    <w:tmpl w:val="89E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F1E68"/>
    <w:multiLevelType w:val="multilevel"/>
    <w:tmpl w:val="7A5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07148"/>
    <w:multiLevelType w:val="hybridMultilevel"/>
    <w:tmpl w:val="B0D8044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17314"/>
    <w:multiLevelType w:val="hybridMultilevel"/>
    <w:tmpl w:val="3270630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11634"/>
    <w:multiLevelType w:val="multilevel"/>
    <w:tmpl w:val="DEB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6318">
    <w:abstractNumId w:val="10"/>
  </w:num>
  <w:num w:numId="2" w16cid:durableId="1277103790">
    <w:abstractNumId w:val="9"/>
  </w:num>
  <w:num w:numId="3" w16cid:durableId="1724058264">
    <w:abstractNumId w:val="3"/>
  </w:num>
  <w:num w:numId="4" w16cid:durableId="608053140">
    <w:abstractNumId w:val="5"/>
  </w:num>
  <w:num w:numId="5" w16cid:durableId="1516385116">
    <w:abstractNumId w:val="2"/>
  </w:num>
  <w:num w:numId="6" w16cid:durableId="387925284">
    <w:abstractNumId w:val="1"/>
  </w:num>
  <w:num w:numId="7" w16cid:durableId="905191162">
    <w:abstractNumId w:val="4"/>
  </w:num>
  <w:num w:numId="8" w16cid:durableId="709888488">
    <w:abstractNumId w:val="0"/>
  </w:num>
  <w:num w:numId="9" w16cid:durableId="1007171074">
    <w:abstractNumId w:val="7"/>
  </w:num>
  <w:num w:numId="10" w16cid:durableId="1094395799">
    <w:abstractNumId w:val="8"/>
  </w:num>
  <w:num w:numId="11" w16cid:durableId="225074534">
    <w:abstractNumId w:val="11"/>
  </w:num>
  <w:num w:numId="12" w16cid:durableId="161613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FA"/>
    <w:rsid w:val="0002482E"/>
    <w:rsid w:val="00046FBA"/>
    <w:rsid w:val="00050324"/>
    <w:rsid w:val="000747A0"/>
    <w:rsid w:val="00097ED6"/>
    <w:rsid w:val="000A0150"/>
    <w:rsid w:val="000D7A18"/>
    <w:rsid w:val="000E2C32"/>
    <w:rsid w:val="000E63C9"/>
    <w:rsid w:val="000F6CC6"/>
    <w:rsid w:val="00123A7A"/>
    <w:rsid w:val="00124969"/>
    <w:rsid w:val="00127DA7"/>
    <w:rsid w:val="00130E9D"/>
    <w:rsid w:val="0015022F"/>
    <w:rsid w:val="00150A6D"/>
    <w:rsid w:val="0016151C"/>
    <w:rsid w:val="00184B38"/>
    <w:rsid w:val="00185B35"/>
    <w:rsid w:val="001C7C6F"/>
    <w:rsid w:val="001D3A04"/>
    <w:rsid w:val="001D54F2"/>
    <w:rsid w:val="001D6ACA"/>
    <w:rsid w:val="001F2BC8"/>
    <w:rsid w:val="001F5F6B"/>
    <w:rsid w:val="002060CD"/>
    <w:rsid w:val="0022707E"/>
    <w:rsid w:val="00235D8B"/>
    <w:rsid w:val="00243EBC"/>
    <w:rsid w:val="00246A35"/>
    <w:rsid w:val="0027362B"/>
    <w:rsid w:val="002739CD"/>
    <w:rsid w:val="00284348"/>
    <w:rsid w:val="00286C80"/>
    <w:rsid w:val="002B6294"/>
    <w:rsid w:val="002F51F5"/>
    <w:rsid w:val="00312137"/>
    <w:rsid w:val="00330359"/>
    <w:rsid w:val="00332E85"/>
    <w:rsid w:val="0033762F"/>
    <w:rsid w:val="0035142A"/>
    <w:rsid w:val="00360494"/>
    <w:rsid w:val="00366C7E"/>
    <w:rsid w:val="00384EA3"/>
    <w:rsid w:val="0039347B"/>
    <w:rsid w:val="003A39A1"/>
    <w:rsid w:val="003C2191"/>
    <w:rsid w:val="003C3CBE"/>
    <w:rsid w:val="003D3863"/>
    <w:rsid w:val="003F76D3"/>
    <w:rsid w:val="003F779E"/>
    <w:rsid w:val="00402CD7"/>
    <w:rsid w:val="004110DE"/>
    <w:rsid w:val="00437464"/>
    <w:rsid w:val="0044085A"/>
    <w:rsid w:val="00451668"/>
    <w:rsid w:val="0046515A"/>
    <w:rsid w:val="00471390"/>
    <w:rsid w:val="004733DD"/>
    <w:rsid w:val="004943A2"/>
    <w:rsid w:val="004A0A35"/>
    <w:rsid w:val="004A3BEF"/>
    <w:rsid w:val="004A513E"/>
    <w:rsid w:val="004B21A5"/>
    <w:rsid w:val="004C1B4A"/>
    <w:rsid w:val="004C4DA5"/>
    <w:rsid w:val="004E4AD4"/>
    <w:rsid w:val="004E5FEE"/>
    <w:rsid w:val="00502239"/>
    <w:rsid w:val="00503634"/>
    <w:rsid w:val="005037F0"/>
    <w:rsid w:val="00516A86"/>
    <w:rsid w:val="005275F6"/>
    <w:rsid w:val="0055774A"/>
    <w:rsid w:val="00561A09"/>
    <w:rsid w:val="00572102"/>
    <w:rsid w:val="00587F30"/>
    <w:rsid w:val="005B07C7"/>
    <w:rsid w:val="005B47C1"/>
    <w:rsid w:val="005C72A8"/>
    <w:rsid w:val="005F07B5"/>
    <w:rsid w:val="005F1BB0"/>
    <w:rsid w:val="00611CFB"/>
    <w:rsid w:val="00635CD0"/>
    <w:rsid w:val="00656C4D"/>
    <w:rsid w:val="00666138"/>
    <w:rsid w:val="00682E31"/>
    <w:rsid w:val="006E5716"/>
    <w:rsid w:val="006F3396"/>
    <w:rsid w:val="007302B3"/>
    <w:rsid w:val="00730733"/>
    <w:rsid w:val="007309A6"/>
    <w:rsid w:val="00730E3A"/>
    <w:rsid w:val="00736AAF"/>
    <w:rsid w:val="00741362"/>
    <w:rsid w:val="00765B2A"/>
    <w:rsid w:val="00783A34"/>
    <w:rsid w:val="007A3AEA"/>
    <w:rsid w:val="007A7CC9"/>
    <w:rsid w:val="007C6B52"/>
    <w:rsid w:val="007D16C5"/>
    <w:rsid w:val="007F2AE2"/>
    <w:rsid w:val="00862FE4"/>
    <w:rsid w:val="0086389A"/>
    <w:rsid w:val="00875ACD"/>
    <w:rsid w:val="0087605E"/>
    <w:rsid w:val="00884B6A"/>
    <w:rsid w:val="008941AE"/>
    <w:rsid w:val="008B1FEE"/>
    <w:rsid w:val="008F1AD0"/>
    <w:rsid w:val="008F3440"/>
    <w:rsid w:val="008F4D21"/>
    <w:rsid w:val="00903C32"/>
    <w:rsid w:val="00916B16"/>
    <w:rsid w:val="009173B9"/>
    <w:rsid w:val="0093335D"/>
    <w:rsid w:val="0093613E"/>
    <w:rsid w:val="00943026"/>
    <w:rsid w:val="009544BE"/>
    <w:rsid w:val="00966B81"/>
    <w:rsid w:val="00977F79"/>
    <w:rsid w:val="009844BE"/>
    <w:rsid w:val="009C3255"/>
    <w:rsid w:val="009C7720"/>
    <w:rsid w:val="009E07A7"/>
    <w:rsid w:val="00A100F5"/>
    <w:rsid w:val="00A23AFA"/>
    <w:rsid w:val="00A27430"/>
    <w:rsid w:val="00A31B3E"/>
    <w:rsid w:val="00A532F3"/>
    <w:rsid w:val="00A71611"/>
    <w:rsid w:val="00A8489E"/>
    <w:rsid w:val="00A90956"/>
    <w:rsid w:val="00AA0FFD"/>
    <w:rsid w:val="00AB02A7"/>
    <w:rsid w:val="00AC2003"/>
    <w:rsid w:val="00AC29F3"/>
    <w:rsid w:val="00AE19AB"/>
    <w:rsid w:val="00B04922"/>
    <w:rsid w:val="00B133BD"/>
    <w:rsid w:val="00B231E5"/>
    <w:rsid w:val="00B279C2"/>
    <w:rsid w:val="00B76AAC"/>
    <w:rsid w:val="00BB3EA5"/>
    <w:rsid w:val="00BF03FA"/>
    <w:rsid w:val="00C02B87"/>
    <w:rsid w:val="00C02FD5"/>
    <w:rsid w:val="00C23142"/>
    <w:rsid w:val="00C3463C"/>
    <w:rsid w:val="00C4086D"/>
    <w:rsid w:val="00C53ABC"/>
    <w:rsid w:val="00CA1896"/>
    <w:rsid w:val="00CB5B28"/>
    <w:rsid w:val="00CE1546"/>
    <w:rsid w:val="00CF1037"/>
    <w:rsid w:val="00CF5371"/>
    <w:rsid w:val="00D0323A"/>
    <w:rsid w:val="00D0559F"/>
    <w:rsid w:val="00D064B5"/>
    <w:rsid w:val="00D077E9"/>
    <w:rsid w:val="00D154D3"/>
    <w:rsid w:val="00D21FBD"/>
    <w:rsid w:val="00D42CB7"/>
    <w:rsid w:val="00D5413D"/>
    <w:rsid w:val="00D570A9"/>
    <w:rsid w:val="00D66D90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468AF"/>
    <w:rsid w:val="00E620B0"/>
    <w:rsid w:val="00E70084"/>
    <w:rsid w:val="00E81B40"/>
    <w:rsid w:val="00EA375C"/>
    <w:rsid w:val="00EB5DE4"/>
    <w:rsid w:val="00EB6420"/>
    <w:rsid w:val="00ED226C"/>
    <w:rsid w:val="00EF555B"/>
    <w:rsid w:val="00F027BB"/>
    <w:rsid w:val="00F0419C"/>
    <w:rsid w:val="00F11DCF"/>
    <w:rsid w:val="00F162EA"/>
    <w:rsid w:val="00F1780A"/>
    <w:rsid w:val="00F52D27"/>
    <w:rsid w:val="00F66DB4"/>
    <w:rsid w:val="00F83527"/>
    <w:rsid w:val="00FA375F"/>
    <w:rsid w:val="00FD583F"/>
    <w:rsid w:val="00FD7488"/>
    <w:rsid w:val="00FF16B4"/>
    <w:rsid w:val="0C4B8B80"/>
    <w:rsid w:val="2648665A"/>
    <w:rsid w:val="2B287E99"/>
    <w:rsid w:val="3F60F9B7"/>
    <w:rsid w:val="5D691D27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471C6"/>
  <w15:docId w15:val="{C20B305F-DB21-46FA-96CE-AF005027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4BE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9544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5F07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780A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80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9544BE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ustina%20Barera\AppData\Local\Microsoft\Office\16.0\DTS\es-ES%7b4589788A-2A68-4B1C-A0BC-19D783762604%7d\%7b8742A139-CB2B-4178-B754-7674059EDE2B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AA4FBEE6696D45A020EF9527C4745E" ma:contentTypeVersion="3" ma:contentTypeDescription="Crear nuevo documento." ma:contentTypeScope="" ma:versionID="0f4bc322d2436a464ba642e2918d6505">
  <xsd:schema xmlns:xsd="http://www.w3.org/2001/XMLSchema" xmlns:xs="http://www.w3.org/2001/XMLSchema" xmlns:p="http://schemas.microsoft.com/office/2006/metadata/properties" xmlns:ns2="bb323aa6-1171-44a0-9b8b-ed75e9c564fd" targetNamespace="http://schemas.microsoft.com/office/2006/metadata/properties" ma:root="true" ma:fieldsID="e2d0b58f3bcbbc1ab7317e1f8150d931" ns2:_="">
    <xsd:import namespace="bb323aa6-1171-44a0-9b8b-ed75e9c56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23aa6-1171-44a0-9b8b-ed75e9c56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4CDCB-F7FF-422F-86AD-648FDA9944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375E69-A6CC-4EDC-9A4D-493FC932B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23aa6-1171-44a0-9b8b-ed75e9c56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41A601-58D7-458E-BAC9-145FAA9C03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{8742A139-CB2B-4178-B754-7674059EDE2B}tf16392850_win32.dotx</Template>
  <TotalTime>2</TotalTime>
  <Pages>9</Pages>
  <Words>677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Barera</dc:creator>
  <cp:keywords/>
  <cp:lastModifiedBy>Gastón Delgado</cp:lastModifiedBy>
  <cp:revision>3</cp:revision>
  <cp:lastPrinted>2006-08-01T21:47:00Z</cp:lastPrinted>
  <dcterms:created xsi:type="dcterms:W3CDTF">2026-02-19T20:22:00Z</dcterms:created>
  <dcterms:modified xsi:type="dcterms:W3CDTF">2026-02-19T20:22:00Z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0x01010029AA4FBEE6696D45A020EF9527C4745E</vt:lpwstr>
  </property>
  <property fmtid="{D5CDD505-2E9C-101B-9397-08002B2CF9AE}" pid="4" name="Order">
    <vt:r8>3000</vt:r8>
  </property>
</Properties>
</file>