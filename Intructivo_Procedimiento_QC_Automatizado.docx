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96F5" w14:textId="11C165CC" w:rsidR="00D077E9" w:rsidRDefault="007A3AEA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2687B643" wp14:editId="16F94CAB">
            <wp:simplePos x="0" y="0"/>
            <wp:positionH relativeFrom="page">
              <wp:posOffset>-60960</wp:posOffset>
            </wp:positionH>
            <wp:positionV relativeFrom="page">
              <wp:posOffset>0</wp:posOffset>
            </wp:positionV>
            <wp:extent cx="7757160" cy="77951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779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DA7" w:rsidRPr="00BF03FA">
        <w:rPr>
          <w:noProof/>
          <w:color w:val="00407B"/>
          <w:lang w:bidi="es-ES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1DFBF652" wp14:editId="747160B2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6758940" cy="1463040"/>
                <wp:effectExtent l="0" t="0" r="0" b="381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940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5EBCF" w14:textId="77777777" w:rsidR="00127DA7" w:rsidRDefault="00127DA7" w:rsidP="004C1B4A">
                            <w:pPr>
                              <w:pStyle w:val="Ttulo"/>
                              <w:rPr>
                                <w:rFonts w:ascii="Montserrat" w:hAnsi="Montserrat"/>
                                <w:lang w:bidi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9100"/>
                                <w:lang w:bidi="es-ES"/>
                              </w:rPr>
                              <w:t>Instructivo</w:t>
                            </w:r>
                            <w:r w:rsidR="004C1B4A" w:rsidRPr="00BF03FA">
                              <w:rPr>
                                <w:rFonts w:ascii="Montserrat" w:hAnsi="Montserrat"/>
                                <w:lang w:bidi="es-ES"/>
                              </w:rPr>
                              <w:t xml:space="preserve"> </w:t>
                            </w:r>
                          </w:p>
                          <w:p w14:paraId="6CCF37D6" w14:textId="70DE7F3E" w:rsidR="004C1B4A" w:rsidRPr="00BF03FA" w:rsidRDefault="00B03D42" w:rsidP="004C1B4A">
                            <w:pPr>
                              <w:pStyle w:val="Ttulo"/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bidi="es-ES"/>
                              </w:rPr>
                              <w:t>QC automatizado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BF652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0;margin-top:-.1pt;width:532.2pt;height:115.2pt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" filled="f" stroked="f" strokeweight=".5pt">
                <v:textbox>
                  <w:txbxContent>
                    <w:p w14:paraId="1145EBCF" w14:textId="77777777" w:rsidR="00127DA7" w:rsidRDefault="00127DA7" w:rsidP="004C1B4A">
                      <w:pPr>
                        <w:pStyle w:val="Ttulo"/>
                        <w:rPr>
                          <w:rFonts w:ascii="Montserrat" w:hAnsi="Montserrat"/>
                          <w:lang w:bidi="es-ES"/>
                        </w:rPr>
                      </w:pPr>
                      <w:r>
                        <w:rPr>
                          <w:rFonts w:ascii="Montserrat" w:hAnsi="Montserrat"/>
                          <w:color w:val="FF9100"/>
                          <w:lang w:bidi="es-ES"/>
                        </w:rPr>
                        <w:t>Instructivo</w:t>
                      </w:r>
                      <w:r w:rsidR="004C1B4A" w:rsidRPr="00BF03FA">
                        <w:rPr>
                          <w:rFonts w:ascii="Montserrat" w:hAnsi="Montserrat"/>
                          <w:lang w:bidi="es-ES"/>
                        </w:rPr>
                        <w:t xml:space="preserve"> </w:t>
                      </w:r>
                    </w:p>
                    <w:p w14:paraId="6CCF37D6" w14:textId="70DE7F3E" w:rsidR="004C1B4A" w:rsidRPr="00BF03FA" w:rsidRDefault="00B03D42" w:rsidP="004C1B4A">
                      <w:pPr>
                        <w:pStyle w:val="Ttulo"/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bidi="es-ES"/>
                        </w:rPr>
                        <w:t>QC automatizado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091CAEDE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3E5FA03" w14:textId="01497857" w:rsidR="00D077E9" w:rsidRPr="00BF03FA" w:rsidRDefault="00D077E9" w:rsidP="00AB02A7">
            <w:pPr>
              <w:rPr>
                <w:noProof/>
                <w:color w:val="00407B"/>
              </w:rPr>
            </w:pPr>
          </w:p>
          <w:p w14:paraId="68B52A17" w14:textId="4261AEEB" w:rsidR="00D077E9" w:rsidRDefault="00D077E9" w:rsidP="00AB02A7">
            <w:pPr>
              <w:rPr>
                <w:noProof/>
              </w:rPr>
            </w:pPr>
          </w:p>
        </w:tc>
      </w:tr>
      <w:tr w:rsidR="00D077E9" w14:paraId="73757475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C6D2D74" w14:textId="73FE20DC" w:rsidR="00D077E9" w:rsidRDefault="00D077E9" w:rsidP="00587F30">
            <w:pPr>
              <w:rPr>
                <w:noProof/>
              </w:rPr>
            </w:pPr>
          </w:p>
        </w:tc>
      </w:tr>
      <w:tr w:rsidR="00D077E9" w14:paraId="72758D55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FE5D1AB" w14:textId="0718200A" w:rsidR="00D077E9" w:rsidRDefault="00D077E9" w:rsidP="00AB02A7">
            <w:pPr>
              <w:rPr>
                <w:noProof/>
              </w:rPr>
            </w:pPr>
          </w:p>
          <w:p w14:paraId="6EA95D84" w14:textId="6325A58F" w:rsidR="00D077E9" w:rsidRPr="00D86945" w:rsidRDefault="00875ACD" w:rsidP="00AB02A7">
            <w:pPr>
              <w:rPr>
                <w:noProof/>
                <w:sz w:val="10"/>
                <w:szCs w:val="10"/>
              </w:rPr>
            </w:pPr>
            <w:r>
              <w:rPr>
                <w:noProof/>
                <w:sz w:val="10"/>
                <w:szCs w:val="10"/>
              </w:rPr>
              <w:drawing>
                <wp:anchor distT="0" distB="0" distL="114300" distR="114300" simplePos="0" relativeHeight="251658242" behindDoc="1" locked="0" layoutInCell="1" allowOverlap="1" wp14:anchorId="364D3A36" wp14:editId="2698DDFD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1046480</wp:posOffset>
                  </wp:positionV>
                  <wp:extent cx="1777365" cy="742950"/>
                  <wp:effectExtent l="0" t="0" r="0" b="0"/>
                  <wp:wrapTight wrapText="bothSides">
                    <wp:wrapPolygon edited="0">
                      <wp:start x="7408" y="0"/>
                      <wp:lineTo x="3241" y="2215"/>
                      <wp:lineTo x="0" y="6092"/>
                      <wp:lineTo x="0" y="13846"/>
                      <wp:lineTo x="463" y="18277"/>
                      <wp:lineTo x="926" y="18831"/>
                      <wp:lineTo x="9955" y="19938"/>
                      <wp:lineTo x="11344" y="19938"/>
                      <wp:lineTo x="17826" y="18277"/>
                      <wp:lineTo x="21299" y="12185"/>
                      <wp:lineTo x="21299" y="8308"/>
                      <wp:lineTo x="13891" y="2769"/>
                      <wp:lineTo x="9723" y="0"/>
                      <wp:lineTo x="7408" y="0"/>
                    </wp:wrapPolygon>
                  </wp:wrapTight>
                  <wp:docPr id="13" name="Imagen 13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Logotipo&#10;&#10;Descripción generada automá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09" t="30311" r="13941" b="27255"/>
                          <a:stretch/>
                        </pic:blipFill>
                        <pic:spPr bwMode="auto">
                          <a:xfrm>
                            <a:off x="0" y="0"/>
                            <a:ext cx="1777365" cy="74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12AD4ED" w14:textId="773F7AE6" w:rsidR="005F07B5" w:rsidRPr="00E468AF" w:rsidRDefault="00E468AF" w:rsidP="00E468AF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B2DC4B6" wp14:editId="52F7796B">
                <wp:simplePos x="0" y="0"/>
                <wp:positionH relativeFrom="column">
                  <wp:posOffset>3817620</wp:posOffset>
                </wp:positionH>
                <wp:positionV relativeFrom="paragraph">
                  <wp:posOffset>6103620</wp:posOffset>
                </wp:positionV>
                <wp:extent cx="2542233" cy="10287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233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894B3" w14:textId="77777777" w:rsidR="00E468AF" w:rsidRPr="00B03D42" w:rsidRDefault="00E468AF" w:rsidP="00E468AF">
                            <w:pPr>
                              <w:jc w:val="center"/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</w:pPr>
                            <w:r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>V.1</w:t>
                            </w:r>
                          </w:p>
                          <w:p w14:paraId="42AD5944" w14:textId="54146509" w:rsidR="00E468AF" w:rsidRPr="00B03D42" w:rsidRDefault="00E468AF" w:rsidP="00E468AF">
                            <w:pPr>
                              <w:jc w:val="center"/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</w:pPr>
                            <w:r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 xml:space="preserve">Vig. </w:t>
                            </w:r>
                            <w:r w:rsidR="0055774A"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 xml:space="preserve">XXXX </w:t>
                            </w:r>
                            <w:r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>2022</w:t>
                            </w:r>
                          </w:p>
                          <w:p w14:paraId="0F464F10" w14:textId="0304CB9A" w:rsidR="00E468AF" w:rsidRPr="00B03D42" w:rsidRDefault="0055774A" w:rsidP="00E468A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>Owner/Creado por</w:t>
                            </w:r>
                            <w:r w:rsidR="00E468AF"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B03D42" w:rsidRPr="00B03D42">
                              <w:rPr>
                                <w:rFonts w:ascii="ITC Franklin Gothic Std Bk Cd" w:hAnsi="ITC Franklin Gothic Std Bk Cd"/>
                                <w:sz w:val="24"/>
                                <w:szCs w:val="24"/>
                              </w:rPr>
                              <w:t>Gastón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C4B6" id="Cuadro de texto 3" o:spid="_x0000_s1027" type="#_x0000_t202" style="position:absolute;margin-left:300.6pt;margin-top:480.6pt;width:200.2pt;height:81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" filled="f" stroked="f" strokeweight=".5pt">
                <v:textbox>
                  <w:txbxContent>
                    <w:p w14:paraId="113894B3" w14:textId="77777777" w:rsidR="00E468AF" w:rsidRPr="00B03D42" w:rsidRDefault="00E468AF" w:rsidP="00E468AF">
                      <w:pPr>
                        <w:jc w:val="center"/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</w:pPr>
                      <w:r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>V.1</w:t>
                      </w:r>
                    </w:p>
                    <w:p w14:paraId="42AD5944" w14:textId="54146509" w:rsidR="00E468AF" w:rsidRPr="00B03D42" w:rsidRDefault="00E468AF" w:rsidP="00E468AF">
                      <w:pPr>
                        <w:jc w:val="center"/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</w:pPr>
                      <w:r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 xml:space="preserve">Vig. </w:t>
                      </w:r>
                      <w:r w:rsidR="0055774A"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 xml:space="preserve">XXXX </w:t>
                      </w:r>
                      <w:r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>2022</w:t>
                      </w:r>
                    </w:p>
                    <w:p w14:paraId="0F464F10" w14:textId="0304CB9A" w:rsidR="00E468AF" w:rsidRPr="00B03D42" w:rsidRDefault="0055774A" w:rsidP="00E468AF">
                      <w:pPr>
                        <w:rPr>
                          <w:sz w:val="24"/>
                          <w:szCs w:val="24"/>
                        </w:rPr>
                      </w:pPr>
                      <w:r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>Owner/Creado por</w:t>
                      </w:r>
                      <w:r w:rsidR="00E468AF"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 xml:space="preserve">: </w:t>
                      </w:r>
                      <w:r w:rsidR="00B03D42" w:rsidRPr="00B03D42">
                        <w:rPr>
                          <w:rFonts w:ascii="ITC Franklin Gothic Std Bk Cd" w:hAnsi="ITC Franklin Gothic Std Bk Cd"/>
                          <w:sz w:val="24"/>
                          <w:szCs w:val="24"/>
                        </w:rPr>
                        <w:t>Gastón Delgado</w:t>
                      </w:r>
                    </w:p>
                  </w:txbxContent>
                </v:textbox>
              </v:shape>
            </w:pict>
          </mc:Fallback>
        </mc:AlternateContent>
      </w:r>
      <w:r w:rsidR="00682E31">
        <w:rPr>
          <w:noProof/>
          <w:lang w:bidi="es-ES"/>
        </w:rPr>
        <w:drawing>
          <wp:anchor distT="0" distB="0" distL="114300" distR="114300" simplePos="0" relativeHeight="251658247" behindDoc="1" locked="0" layoutInCell="1" allowOverlap="1" wp14:anchorId="5B9E5190" wp14:editId="403ABC42">
            <wp:simplePos x="0" y="0"/>
            <wp:positionH relativeFrom="page">
              <wp:posOffset>-374650</wp:posOffset>
            </wp:positionH>
            <wp:positionV relativeFrom="paragraph">
              <wp:posOffset>5038725</wp:posOffset>
            </wp:positionV>
            <wp:extent cx="7926705" cy="352615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70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4F2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D8752D2" wp14:editId="20C036CB">
                <wp:simplePos x="0" y="0"/>
                <wp:positionH relativeFrom="column">
                  <wp:posOffset>-594360</wp:posOffset>
                </wp:positionH>
                <wp:positionV relativeFrom="paragraph">
                  <wp:posOffset>4410075</wp:posOffset>
                </wp:positionV>
                <wp:extent cx="7534275" cy="2505075"/>
                <wp:effectExtent l="0" t="0" r="9525" b="952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2505075"/>
                        </a:xfrm>
                        <a:prstGeom prst="rect">
                          <a:avLst/>
                        </a:prstGeom>
                        <a:solidFill>
                          <a:srgbClr val="0040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44C88CF" id="Rectángulo 11" o:spid="_x0000_s1026" style="position:absolute;margin-left:-46.8pt;margin-top:347.25pt;width:593.25pt;height:197.25pt;z-index:-251662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" fillcolor="#00407b" stroked="f" strokeweight="2pt"/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7E342B06" w14:textId="7052B070" w:rsidR="005F07B5" w:rsidRPr="005F07B5" w:rsidRDefault="00E468AF" w:rsidP="005F07B5">
      <w:pPr>
        <w:rPr>
          <w:rFonts w:ascii="Montserrat" w:hAnsi="Montserrat"/>
          <w:b w:val="0"/>
          <w:sz w:val="32"/>
          <w:szCs w:val="24"/>
        </w:rPr>
      </w:pPr>
      <w:r>
        <w:rPr>
          <w:rFonts w:ascii="Montserrat" w:hAnsi="Montserrat"/>
          <w:b w:val="0"/>
          <w:sz w:val="32"/>
          <w:szCs w:val="24"/>
        </w:rPr>
        <w:lastRenderedPageBreak/>
        <w:t xml:space="preserve">Propósito </w:t>
      </w:r>
    </w:p>
    <w:p w14:paraId="32637B7E" w14:textId="1FE76729" w:rsidR="005F07B5" w:rsidRDefault="005F07B5" w:rsidP="005F07B5">
      <w:pPr>
        <w:rPr>
          <w:rFonts w:ascii="Montserrat" w:hAnsi="Montserrat"/>
          <w:b w:val="0"/>
        </w:rPr>
      </w:pPr>
    </w:p>
    <w:p w14:paraId="2E173880" w14:textId="1BEB2450" w:rsidR="00E468AF" w:rsidRDefault="00E468AF" w:rsidP="00E468AF">
      <w:pPr>
        <w:spacing w:after="200"/>
        <w:rPr>
          <w:rFonts w:ascii="Montserrat" w:hAnsi="Montserrat"/>
          <w:b w:val="0"/>
          <w:color w:val="767171" w:themeColor="background2" w:themeShade="80"/>
          <w:sz w:val="24"/>
          <w:szCs w:val="20"/>
        </w:rPr>
      </w:pP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 xml:space="preserve">Asegurar la correcta gestión </w:t>
      </w:r>
      <w:r w:rsidR="00C865B4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y documentación de diagnosticos técnicos de equipos que salen hacia el cliente mediante el uso de un sistema automatizado de control de calidad ejecutado desde un pendrive</w:t>
      </w:r>
    </w:p>
    <w:p w14:paraId="4F5DEADE" w14:textId="489F5EEF" w:rsidR="00A90956" w:rsidRDefault="00A90956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648E7E8" w14:textId="33EA8307" w:rsidR="00E468AF" w:rsidRPr="005F07B5" w:rsidRDefault="00E468AF" w:rsidP="00E468AF">
      <w:pPr>
        <w:rPr>
          <w:rFonts w:ascii="Montserrat" w:hAnsi="Montserrat"/>
          <w:b w:val="0"/>
          <w:sz w:val="32"/>
          <w:szCs w:val="24"/>
        </w:rPr>
      </w:pPr>
      <w:r>
        <w:rPr>
          <w:rFonts w:ascii="Montserrat" w:hAnsi="Montserrat"/>
          <w:b w:val="0"/>
          <w:sz w:val="32"/>
          <w:szCs w:val="24"/>
        </w:rPr>
        <w:t>Alcance</w:t>
      </w:r>
    </w:p>
    <w:p w14:paraId="2509DBFB" w14:textId="1DFC5A20" w:rsidR="00E468AF" w:rsidRDefault="00E468AF" w:rsidP="00E468AF">
      <w:pPr>
        <w:spacing w:after="200"/>
        <w:rPr>
          <w:rFonts w:ascii="Montserrat" w:hAnsi="Montserrat"/>
          <w:b w:val="0"/>
          <w:color w:val="767171" w:themeColor="background2" w:themeShade="80"/>
          <w:sz w:val="24"/>
          <w:szCs w:val="20"/>
        </w:rPr>
      </w:pPr>
    </w:p>
    <w:p w14:paraId="4ED69661" w14:textId="7CC7509E" w:rsidR="00E468AF" w:rsidRPr="00E468AF" w:rsidRDefault="00C865B4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C865B4">
        <w:rPr>
          <w:rFonts w:ascii="Montserrat" w:hAnsi="Montserrat"/>
          <w:b w:val="0"/>
          <w:color w:val="767171" w:themeColor="background2" w:themeShade="80"/>
          <w:sz w:val="24"/>
          <w:szCs w:val="20"/>
        </w:rPr>
        <w:t>Este procedimiento se aplica como etapa previa a la entrega de los equipos que han sido reparados en el área de soporte, asegurando que cumplan con los controles de calidad establecidos antes de ser devueltos al usuario.</w:t>
      </w:r>
    </w:p>
    <w:p w14:paraId="1953DBFC" w14:textId="72D8C8E5" w:rsidR="00E468AF" w:rsidRDefault="00E468AF" w:rsidP="00E468AF">
      <w:pPr>
        <w:rPr>
          <w:rFonts w:ascii="Montserrat" w:hAnsi="Montserrat"/>
          <w:b w:val="0"/>
          <w:bCs/>
          <w:noProof/>
          <w:sz w:val="32"/>
          <w:szCs w:val="24"/>
        </w:rPr>
      </w:pPr>
      <w:r w:rsidRPr="00E468AF">
        <w:rPr>
          <w:rFonts w:ascii="Montserrat" w:hAnsi="Montserrat"/>
          <w:b w:val="0"/>
          <w:bCs/>
          <w:noProof/>
          <w:sz w:val="32"/>
          <w:szCs w:val="24"/>
        </w:rPr>
        <w:t>Definiciones</w:t>
      </w:r>
    </w:p>
    <w:p w14:paraId="6FB3F5D3" w14:textId="77777777" w:rsidR="00E468AF" w:rsidRDefault="00E468AF" w:rsidP="00E468AF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DBC3EF5" w14:textId="1F11D748" w:rsidR="00E468AF" w:rsidRPr="00E468AF" w:rsidRDefault="00C865B4" w:rsidP="00C865B4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QC: Chequeo de calidad</w:t>
      </w:r>
    </w:p>
    <w:p w14:paraId="0DF28CF8" w14:textId="77777777" w:rsidR="00E468AF" w:rsidRP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FAC0E06" w14:textId="09C08686" w:rsidR="00E468AF" w:rsidRPr="00E468AF" w:rsidRDefault="00E468AF" w:rsidP="00E468AF">
      <w:pPr>
        <w:rPr>
          <w:rFonts w:ascii="Montserrat" w:hAnsi="Montserrat"/>
          <w:b w:val="0"/>
          <w:bCs/>
          <w:noProof/>
          <w:sz w:val="32"/>
          <w:szCs w:val="24"/>
        </w:rPr>
      </w:pPr>
      <w:r w:rsidRPr="00E468AF">
        <w:rPr>
          <w:rFonts w:ascii="Montserrat" w:hAnsi="Montserrat"/>
          <w:b w:val="0"/>
          <w:bCs/>
          <w:noProof/>
          <w:sz w:val="32"/>
          <w:szCs w:val="24"/>
        </w:rPr>
        <w:t>Responsabilidades</w:t>
      </w:r>
    </w:p>
    <w:p w14:paraId="5036DFB8" w14:textId="4C735CB5" w:rsid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0B867B2" w14:textId="5A6D888A" w:rsidR="00E468AF" w:rsidRP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(se describen las responsabilidades de los diferentes roles que participan en la gestión)</w:t>
      </w:r>
    </w:p>
    <w:p w14:paraId="64316B1C" w14:textId="4B57CF84" w:rsidR="00E468AF" w:rsidRPr="00E468AF" w:rsidRDefault="00E468AF" w:rsidP="00E468AF">
      <w:pPr>
        <w:pStyle w:val="Prrafodelista"/>
        <w:numPr>
          <w:ilvl w:val="0"/>
          <w:numId w:val="3"/>
        </w:numPr>
        <w:spacing w:after="200"/>
        <w:ind w:hanging="720"/>
        <w:rPr>
          <w:rFonts w:ascii="Montserrat" w:hAnsi="Montserrat"/>
          <w:noProof/>
          <w:color w:val="767171" w:themeColor="background2" w:themeShade="80"/>
          <w:sz w:val="24"/>
          <w:szCs w:val="20"/>
        </w:rPr>
      </w:pPr>
      <w:r w:rsidRPr="00E468AF">
        <w:rPr>
          <w:rFonts w:ascii="Montserrat" w:hAnsi="Montserrat"/>
          <w:noProof/>
          <w:color w:val="767171" w:themeColor="background2" w:themeShade="80"/>
          <w:sz w:val="24"/>
          <w:szCs w:val="20"/>
        </w:rPr>
        <w:t>Responsable de Calidad</w:t>
      </w:r>
    </w:p>
    <w:p w14:paraId="56E70622" w14:textId="77777777" w:rsidR="00E468AF" w:rsidRP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o</w:t>
      </w: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ab/>
        <w:t>Mantener actualizado y revisar el instructivo.</w:t>
      </w:r>
    </w:p>
    <w:p w14:paraId="77E334F1" w14:textId="77777777" w:rsidR="00E468AF" w:rsidRP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o</w:t>
      </w: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ab/>
        <w:t>Comunicar nuevas publicaciones o modificaciones en el mismo.</w:t>
      </w:r>
    </w:p>
    <w:p w14:paraId="627305A6" w14:textId="77777777" w:rsidR="00E468AF" w:rsidRPr="00E468AF" w:rsidRDefault="00E468AF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o</w:t>
      </w:r>
      <w:r w:rsidRPr="00E468AF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ab/>
        <w:t>Facilitar cualquier gestión relacionada a mejorar la efectividad del mismo.</w:t>
      </w:r>
    </w:p>
    <w:p w14:paraId="71AC9422" w14:textId="77777777" w:rsidR="00E468AF" w:rsidRPr="00E468AF" w:rsidRDefault="00E468AF" w:rsidP="00E468AF">
      <w:pPr>
        <w:spacing w:after="200"/>
        <w:rPr>
          <w:rFonts w:ascii="Montserrat" w:hAnsi="Montserrat"/>
          <w:b w:val="0"/>
          <w:color w:val="767171" w:themeColor="background2" w:themeShade="80"/>
          <w:sz w:val="24"/>
          <w:szCs w:val="20"/>
        </w:rPr>
      </w:pPr>
    </w:p>
    <w:p w14:paraId="04BBCC99" w14:textId="371BF092" w:rsidR="00E468AF" w:rsidRDefault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br w:type="page"/>
      </w:r>
    </w:p>
    <w:p w14:paraId="45E8F418" w14:textId="77777777" w:rsidR="00A90956" w:rsidRPr="0027362B" w:rsidRDefault="00A90956" w:rsidP="00E468AF">
      <w:pPr>
        <w:spacing w:after="200"/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577588A" w14:textId="77777777" w:rsidR="00E468AF" w:rsidRDefault="00E468AF" w:rsidP="00E468AF">
      <w:pPr>
        <w:rPr>
          <w:rFonts w:ascii="Montserrat" w:hAnsi="Montserrat"/>
          <w:b w:val="0"/>
          <w:sz w:val="32"/>
          <w:szCs w:val="24"/>
        </w:rPr>
      </w:pPr>
      <w:r w:rsidRPr="00E468AF">
        <w:rPr>
          <w:rFonts w:ascii="Montserrat" w:hAnsi="Montserrat"/>
          <w:b w:val="0"/>
          <w:sz w:val="32"/>
          <w:szCs w:val="24"/>
        </w:rPr>
        <w:t>GESTIÓ</w:t>
      </w:r>
      <w:r>
        <w:rPr>
          <w:rFonts w:ascii="Montserrat" w:hAnsi="Montserrat"/>
          <w:b w:val="0"/>
          <w:sz w:val="32"/>
          <w:szCs w:val="24"/>
        </w:rPr>
        <w:t>N A REALIZAR</w:t>
      </w:r>
    </w:p>
    <w:p w14:paraId="0F11BFE0" w14:textId="77777777" w:rsidR="00B03D42" w:rsidRDefault="00B03D42" w:rsidP="00B03D42">
      <w:pPr>
        <w:rPr>
          <w:rFonts w:ascii="Montserrat" w:hAnsi="Montserrat"/>
          <w:b w:val="0"/>
          <w:sz w:val="32"/>
          <w:szCs w:val="24"/>
        </w:rPr>
      </w:pPr>
    </w:p>
    <w:p w14:paraId="7A1B807F" w14:textId="3E23AEBB" w:rsidR="00B03D42" w:rsidRDefault="00B03D42" w:rsidP="00B03D42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B03D42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Pasos para ejecutar el script correctamente.</w:t>
      </w:r>
    </w:p>
    <w:p w14:paraId="611F4E82" w14:textId="77777777" w:rsidR="00EA54E6" w:rsidRDefault="00EA54E6" w:rsidP="00B03D42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342F516" w14:textId="7FDF7209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Verificar que en el pendrive se encuentren los archivos correspondientes</w:t>
      </w:r>
    </w:p>
    <w:p w14:paraId="4B5DAE11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D259F1E" w14:textId="47E69DDC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7542CFAB" wp14:editId="089C0F51">
            <wp:extent cx="4972744" cy="2238687"/>
            <wp:effectExtent l="0" t="0" r="0" b="9525"/>
            <wp:docPr id="1578646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650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6D2A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0EA874B" w14:textId="00A7B29F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Ejecutar LanzadorQC.bat con doble click, esto copiará todos los archivos al disco C: y ejecutará los archivos necesarios para iniciar el script</w:t>
      </w:r>
    </w:p>
    <w:p w14:paraId="2C5B20DC" w14:textId="612EF390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ab/>
      </w: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6142C675" wp14:editId="5F95203D">
            <wp:extent cx="4782217" cy="1400370"/>
            <wp:effectExtent l="0" t="0" r="0" b="9525"/>
            <wp:docPr id="1586216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6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3AC7" w14:textId="112B27CE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Le damos a aceptar que se ejecute con privilegios de administrador y el script comenzará a ejecutarse.</w:t>
      </w:r>
    </w:p>
    <w:p w14:paraId="60318426" w14:textId="32FFB351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168EF163" wp14:editId="522B6BD5">
            <wp:extent cx="6371590" cy="1144905"/>
            <wp:effectExtent l="0" t="0" r="0" b="0"/>
            <wp:docPr id="7462244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4402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EE58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4933C16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145D0AD4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B297B8B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4F98B1C2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A4AB156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F66481F" w14:textId="07E8D09C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lastRenderedPageBreak/>
        <w:t>El programa nos solicitará nuestro nombre por lo que ingresamos el mismo</w:t>
      </w:r>
    </w:p>
    <w:p w14:paraId="18956215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4EA8C7F9" w14:textId="12FF027F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5C0F839F" wp14:editId="1809B0C4">
            <wp:extent cx="6371590" cy="2845435"/>
            <wp:effectExtent l="0" t="0" r="0" b="0"/>
            <wp:docPr id="15032954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541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6AB0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F251932" w14:textId="0C569406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Luego el programa solicitará el nombre del cliente, lo ingresamos.</w:t>
      </w:r>
    </w:p>
    <w:p w14:paraId="6AFB85F5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027A1DD" w14:textId="772B4793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5265C99D" wp14:editId="7815B9D3">
            <wp:extent cx="6371590" cy="2764155"/>
            <wp:effectExtent l="0" t="0" r="0" b="0"/>
            <wp:docPr id="11493347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476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146E" w14:textId="7777777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DFA1CBF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1402C40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156ECD74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04288B4D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751AA62D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7E27035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470EA44F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158C741F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04B23F9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69CDE0A" w14:textId="484F9670" w:rsidR="00EA54E6" w:rsidRDefault="00EA54E6" w:rsidP="00EA54E6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lastRenderedPageBreak/>
        <w:t>Luego de esto el programa comenzará a registrar los datos necesarios en el Excel</w:t>
      </w:r>
    </w:p>
    <w:p w14:paraId="7034C8D6" w14:textId="08859F37" w:rsidR="00EA54E6" w:rsidRDefault="00EA54E6" w:rsidP="00EA54E6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EA54E6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0939A39A" wp14:editId="0314B13A">
            <wp:extent cx="6371590" cy="2150110"/>
            <wp:effectExtent l="0" t="0" r="0" b="2540"/>
            <wp:docPr id="13437068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6883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84BB" w14:textId="77777777" w:rsidR="00050B75" w:rsidRDefault="00050B75" w:rsidP="00050B75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0A4831D" w14:textId="189804EC" w:rsidR="00050B75" w:rsidRDefault="00050B75" w:rsidP="00050B75">
      <w:pPr>
        <w:pStyle w:val="Prrafodelista"/>
        <w:numPr>
          <w:ilvl w:val="0"/>
          <w:numId w:val="8"/>
        </w:num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>Una vez finalizado, el programa guardará los archivos con la información en C:\QC\ con la siguiente nomenclatura “QC_(Nombre de equipo)_(Fecha y hora)</w:t>
      </w:r>
    </w:p>
    <w:p w14:paraId="38F2509B" w14:textId="04EB4F17" w:rsidR="00050B75" w:rsidRPr="00050B75" w:rsidRDefault="00050B75" w:rsidP="00050B75">
      <w:pPr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050B75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5245C905" wp14:editId="0BA2C630">
            <wp:extent cx="6335009" cy="3467584"/>
            <wp:effectExtent l="0" t="0" r="8890" b="0"/>
            <wp:docPr id="18561803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0321" name="Imagen 1" descr="Pantalla de computadora con let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EE43" w14:textId="77777777" w:rsidR="00EA54E6" w:rsidRDefault="00EA54E6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16F79AD" w14:textId="0C3C4B85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17F1EF8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623AED4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54527C0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1D9A3B12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5970CC20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432084AE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6F4019B5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3B75E2CF" w14:textId="77777777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</w:p>
    <w:p w14:paraId="24B9804D" w14:textId="2C5B0B20" w:rsidR="00050B75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050B75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lastRenderedPageBreak/>
        <w:drawing>
          <wp:inline distT="0" distB="0" distL="0" distR="0" wp14:anchorId="091D1DAA" wp14:editId="69BC266D">
            <wp:extent cx="6335009" cy="3972479"/>
            <wp:effectExtent l="0" t="0" r="8890" b="9525"/>
            <wp:docPr id="178054619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6191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B75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drawing>
          <wp:inline distT="0" distB="0" distL="0" distR="0" wp14:anchorId="3BC6A36A" wp14:editId="6C26BED6">
            <wp:extent cx="6335009" cy="3877216"/>
            <wp:effectExtent l="0" t="0" r="8890" b="9525"/>
            <wp:docPr id="5482726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2682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4A67" w14:textId="057E059C" w:rsidR="00050B75" w:rsidRPr="00EA54E6" w:rsidRDefault="00050B75" w:rsidP="00EA54E6">
      <w:pPr>
        <w:pStyle w:val="Prrafodelista"/>
        <w:tabs>
          <w:tab w:val="left" w:pos="1335"/>
        </w:tabs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050B75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lastRenderedPageBreak/>
        <w:drawing>
          <wp:inline distT="0" distB="0" distL="0" distR="0" wp14:anchorId="4EA9EAC4" wp14:editId="0B618B83">
            <wp:extent cx="6354062" cy="1190791"/>
            <wp:effectExtent l="0" t="0" r="8890" b="9525"/>
            <wp:docPr id="1373609807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9807" name="Imagen 1" descr="Imagen de la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0BAD" w14:textId="1A7B6E1F" w:rsidR="00050B75" w:rsidRDefault="00050B75" w:rsidP="00B03D42">
      <w:pPr>
        <w:rPr>
          <w:rFonts w:ascii="Montserrat" w:hAnsi="Montserrat"/>
          <w:sz w:val="24"/>
          <w:szCs w:val="20"/>
        </w:rPr>
      </w:pPr>
    </w:p>
    <w:p w14:paraId="4D2C8A8A" w14:textId="18AEE6A8" w:rsidR="00050B75" w:rsidRPr="00050B75" w:rsidRDefault="00050B75" w:rsidP="00050B75">
      <w:pPr>
        <w:pStyle w:val="Prrafodelista"/>
        <w:numPr>
          <w:ilvl w:val="0"/>
          <w:numId w:val="8"/>
        </w:numPr>
        <w:rPr>
          <w:rFonts w:ascii="Montserrat" w:hAnsi="Montserrat"/>
          <w:sz w:val="24"/>
          <w:szCs w:val="20"/>
        </w:rPr>
      </w:pPr>
      <w:r>
        <w:rPr>
          <w:rFonts w:ascii="Montserrat" w:hAnsi="Montserrat"/>
          <w:b w:val="0"/>
          <w:bCs/>
          <w:sz w:val="24"/>
          <w:szCs w:val="20"/>
        </w:rPr>
        <w:t>Para finalizar, verificar y corregir los apartados (Cable de poder y cargador)</w:t>
      </w:r>
    </w:p>
    <w:p w14:paraId="6D19C565" w14:textId="77777777" w:rsidR="00050B75" w:rsidRDefault="00050B75" w:rsidP="00B03D42">
      <w:pPr>
        <w:rPr>
          <w:rFonts w:ascii="Montserrat" w:hAnsi="Montserrat"/>
          <w:sz w:val="24"/>
          <w:szCs w:val="20"/>
        </w:rPr>
      </w:pPr>
    </w:p>
    <w:p w14:paraId="0C9EC6C8" w14:textId="3831E48D" w:rsidR="00286C80" w:rsidRPr="00B03D42" w:rsidRDefault="005F07B5" w:rsidP="00B03D42">
      <w:pPr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</w:pPr>
      <w:r w:rsidRPr="00B03D42">
        <w:rPr>
          <w:rFonts w:ascii="Montserrat" w:hAnsi="Montserrat"/>
          <w:sz w:val="24"/>
          <w:szCs w:val="20"/>
        </w:rPr>
        <w:br w:type="page"/>
      </w:r>
      <w:r w:rsidR="00B03D42" w:rsidRPr="00B03D42">
        <w:rPr>
          <w:rFonts w:ascii="Montserrat" w:hAnsi="Montserrat"/>
          <w:b w:val="0"/>
          <w:bCs/>
          <w:noProof/>
          <w:color w:val="auto"/>
          <w:sz w:val="32"/>
          <w:szCs w:val="24"/>
        </w:rPr>
        <w:lastRenderedPageBreak/>
        <w:t>1.</w:t>
      </w:r>
      <w:r w:rsidR="00B03D42">
        <w:rPr>
          <w:rFonts w:ascii="Montserrat" w:hAnsi="Montserrat"/>
          <w:b w:val="0"/>
          <w:bCs/>
          <w:noProof/>
          <w:color w:val="767171" w:themeColor="background2" w:themeShade="80"/>
          <w:sz w:val="24"/>
          <w:szCs w:val="20"/>
        </w:rPr>
        <w:tab/>
      </w:r>
    </w:p>
    <w:p w14:paraId="1CFFDC1E" w14:textId="4B2BCFB5" w:rsidR="00AB02A7" w:rsidRPr="005F07B5" w:rsidRDefault="0016151C" w:rsidP="005F07B5">
      <w:pPr>
        <w:pStyle w:val="Prrafodelista"/>
        <w:rPr>
          <w:rFonts w:ascii="Montserrat" w:hAnsi="Montserrat"/>
          <w:b w:val="0"/>
          <w:color w:val="767171" w:themeColor="background2" w:themeShade="80"/>
          <w:sz w:val="24"/>
          <w:szCs w:val="24"/>
        </w:rPr>
      </w:pPr>
      <w:r>
        <w:rPr>
          <w:rFonts w:ascii="Montserrat" w:hAnsi="Montserrat"/>
          <w:b w:val="0"/>
          <w:bCs/>
          <w:noProof/>
          <w:color w:val="E7E6E6" w:themeColor="background2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844B88" wp14:editId="00166FF1">
                <wp:simplePos x="0" y="0"/>
                <wp:positionH relativeFrom="page">
                  <wp:posOffset>11875</wp:posOffset>
                </wp:positionH>
                <wp:positionV relativeFrom="paragraph">
                  <wp:posOffset>-936055</wp:posOffset>
                </wp:positionV>
                <wp:extent cx="7528560" cy="10820400"/>
                <wp:effectExtent l="0" t="0" r="15240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8560" cy="10820400"/>
                        </a:xfrm>
                        <a:prstGeom prst="rect">
                          <a:avLst/>
                        </a:prstGeom>
                        <a:solidFill>
                          <a:srgbClr val="00407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656C6" w14:textId="77777777" w:rsidR="0016151C" w:rsidRDefault="0016151C"/>
                          <w:p w14:paraId="2A2BDFCB" w14:textId="77777777" w:rsidR="0016151C" w:rsidRDefault="0016151C"/>
                          <w:p w14:paraId="70353DF1" w14:textId="77777777" w:rsidR="0016151C" w:rsidRDefault="0016151C"/>
                          <w:p w14:paraId="45964687" w14:textId="77777777" w:rsidR="0016151C" w:rsidRDefault="0016151C"/>
                          <w:p w14:paraId="311C8C2D" w14:textId="77777777" w:rsidR="0016151C" w:rsidRDefault="0016151C"/>
                          <w:p w14:paraId="2F3A59BD" w14:textId="77777777" w:rsidR="0016151C" w:rsidRDefault="0016151C"/>
                          <w:p w14:paraId="6C9174C2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23393329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646C68F6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2E0380A2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576A8378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2C426A69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0AF9137E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106D77FB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52A09C4B" w14:textId="77777777" w:rsidR="008F3440" w:rsidRDefault="008F3440" w:rsidP="008F3440">
                            <w:pPr>
                              <w:jc w:val="center"/>
                              <w:rPr>
                                <w:rFonts w:ascii="Montserrat" w:hAnsi="Montserrat"/>
                                <w:color w:val="00B49F"/>
                                <w:sz w:val="32"/>
                              </w:rPr>
                            </w:pPr>
                          </w:p>
                          <w:p w14:paraId="7698C75A" w14:textId="77777777" w:rsidR="0016151C" w:rsidRPr="00F1780A" w:rsidRDefault="0016151C" w:rsidP="00161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4B88" id="Cuadro de texto 59" o:spid="_x0000_s1028" type="#_x0000_t202" style="position:absolute;left:0;text-align:left;margin-left:.95pt;margin-top:-73.7pt;width:592.8pt;height:852pt;z-index:2516582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" fillcolor="#00407b" strokeweight=".5pt">
                <v:textbox>
                  <w:txbxContent>
                    <w:p w14:paraId="6CB656C6" w14:textId="77777777" w:rsidR="0016151C" w:rsidRDefault="0016151C"/>
                    <w:p w14:paraId="2A2BDFCB" w14:textId="77777777" w:rsidR="0016151C" w:rsidRDefault="0016151C"/>
                    <w:p w14:paraId="70353DF1" w14:textId="77777777" w:rsidR="0016151C" w:rsidRDefault="0016151C"/>
                    <w:p w14:paraId="45964687" w14:textId="77777777" w:rsidR="0016151C" w:rsidRDefault="0016151C"/>
                    <w:p w14:paraId="311C8C2D" w14:textId="77777777" w:rsidR="0016151C" w:rsidRDefault="0016151C"/>
                    <w:p w14:paraId="2F3A59BD" w14:textId="77777777" w:rsidR="0016151C" w:rsidRDefault="0016151C"/>
                    <w:p w14:paraId="6C9174C2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23393329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646C68F6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2E0380A2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576A8378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2C426A69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0AF9137E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106D77FB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52A09C4B" w14:textId="77777777" w:rsidR="008F3440" w:rsidRDefault="008F3440" w:rsidP="008F3440">
                      <w:pPr>
                        <w:jc w:val="center"/>
                        <w:rPr>
                          <w:rFonts w:ascii="Montserrat" w:hAnsi="Montserrat"/>
                          <w:color w:val="00B49F"/>
                          <w:sz w:val="32"/>
                        </w:rPr>
                      </w:pPr>
                    </w:p>
                    <w:p w14:paraId="7698C75A" w14:textId="77777777" w:rsidR="0016151C" w:rsidRPr="00F1780A" w:rsidRDefault="0016151C" w:rsidP="0016151C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973BFA" w14:textId="43199666" w:rsidR="0087605E" w:rsidRPr="005F07B5" w:rsidRDefault="008F3440" w:rsidP="00AB02A7">
      <w:pPr>
        <w:spacing w:after="200"/>
        <w:rPr>
          <w:noProof/>
          <w:sz w:val="24"/>
          <w:szCs w:val="20"/>
        </w:rPr>
      </w:pPr>
      <w:r>
        <w:rPr>
          <w:noProof/>
          <w:sz w:val="24"/>
          <w:szCs w:val="20"/>
        </w:rPr>
        <w:drawing>
          <wp:anchor distT="0" distB="0" distL="114300" distR="114300" simplePos="0" relativeHeight="251658244" behindDoc="0" locked="0" layoutInCell="1" allowOverlap="1" wp14:anchorId="47ABACCF" wp14:editId="17BD61CB">
            <wp:simplePos x="0" y="0"/>
            <wp:positionH relativeFrom="margin">
              <wp:posOffset>1793875</wp:posOffset>
            </wp:positionH>
            <wp:positionV relativeFrom="paragraph">
              <wp:posOffset>3590925</wp:posOffset>
            </wp:positionV>
            <wp:extent cx="2326640" cy="875030"/>
            <wp:effectExtent l="0" t="0" r="0" b="1270"/>
            <wp:wrapThrough wrapText="bothSides">
              <wp:wrapPolygon edited="0">
                <wp:start x="7605" y="0"/>
                <wp:lineTo x="3360" y="3292"/>
                <wp:lineTo x="531" y="6113"/>
                <wp:lineTo x="177" y="11756"/>
                <wp:lineTo x="0" y="17399"/>
                <wp:lineTo x="1061" y="21161"/>
                <wp:lineTo x="1415" y="21161"/>
                <wp:lineTo x="11496" y="21161"/>
                <wp:lineTo x="16624" y="21161"/>
                <wp:lineTo x="17155" y="15988"/>
                <wp:lineTo x="21400" y="15518"/>
                <wp:lineTo x="21400" y="9405"/>
                <wp:lineTo x="14679" y="7994"/>
                <wp:lineTo x="14679" y="3292"/>
                <wp:lineTo x="9727" y="0"/>
                <wp:lineTo x="7605" y="0"/>
              </wp:wrapPolygon>
            </wp:wrapThrough>
            <wp:docPr id="60" name="Imagen 60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Logotipo&#10;&#10;Descripción generada automá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9" t="29614" r="14089" b="32176"/>
                    <a:stretch/>
                  </pic:blipFill>
                  <pic:spPr bwMode="auto">
                    <a:xfrm>
                      <a:off x="0" y="0"/>
                      <a:ext cx="2326640" cy="87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605E" w:rsidRPr="005F07B5" w:rsidSect="00AB02A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E1FB" w14:textId="77777777" w:rsidR="000E2C32" w:rsidRDefault="000E2C32">
      <w:r>
        <w:separator/>
      </w:r>
    </w:p>
    <w:p w14:paraId="21C3475B" w14:textId="77777777" w:rsidR="000E2C32" w:rsidRDefault="000E2C32"/>
  </w:endnote>
  <w:endnote w:type="continuationSeparator" w:id="0">
    <w:p w14:paraId="06F18B61" w14:textId="77777777" w:rsidR="000E2C32" w:rsidRDefault="000E2C32">
      <w:r>
        <w:continuationSeparator/>
      </w:r>
    </w:p>
    <w:p w14:paraId="7B7CC407" w14:textId="77777777" w:rsidR="000E2C32" w:rsidRDefault="000E2C32"/>
  </w:endnote>
  <w:endnote w:type="continuationNotice" w:id="1">
    <w:p w14:paraId="730E36A5" w14:textId="77777777" w:rsidR="000E2C32" w:rsidRDefault="000E2C3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ITC Franklin Gothic Std Bk C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EC81" w14:textId="77777777" w:rsidR="0016151C" w:rsidRDefault="001615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7E0E" w14:textId="60071109" w:rsidR="00DF027C" w:rsidRDefault="003F76D3" w:rsidP="003F76D3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34685286" wp14:editId="3DA42AE4">
          <wp:simplePos x="0" y="0"/>
          <wp:positionH relativeFrom="page">
            <wp:align>left</wp:align>
          </wp:positionH>
          <wp:positionV relativeFrom="paragraph">
            <wp:posOffset>-122555</wp:posOffset>
          </wp:positionV>
          <wp:extent cx="7586345" cy="85889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345" cy="85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8AB7BA" w14:textId="59B71756" w:rsidR="00DF027C" w:rsidRDefault="00DF027C">
    <w:pPr>
      <w:pStyle w:val="Piedepgina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9D07" w14:textId="77777777" w:rsidR="0016151C" w:rsidRDefault="001615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CB2C" w14:textId="77777777" w:rsidR="000E2C32" w:rsidRDefault="000E2C32">
      <w:r>
        <w:separator/>
      </w:r>
    </w:p>
    <w:p w14:paraId="3FCE35EB" w14:textId="77777777" w:rsidR="000E2C32" w:rsidRDefault="000E2C32"/>
  </w:footnote>
  <w:footnote w:type="continuationSeparator" w:id="0">
    <w:p w14:paraId="7FE5CA1A" w14:textId="77777777" w:rsidR="000E2C32" w:rsidRDefault="000E2C32">
      <w:r>
        <w:continuationSeparator/>
      </w:r>
    </w:p>
    <w:p w14:paraId="2D875583" w14:textId="77777777" w:rsidR="000E2C32" w:rsidRDefault="000E2C32"/>
  </w:footnote>
  <w:footnote w:type="continuationNotice" w:id="1">
    <w:p w14:paraId="448AC7EF" w14:textId="77777777" w:rsidR="000E2C32" w:rsidRDefault="000E2C3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F06B" w14:textId="0987E15C" w:rsidR="0016151C" w:rsidRDefault="001615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35F1" w14:textId="3CDD3182" w:rsidR="00D077E9" w:rsidRDefault="003F76D3" w:rsidP="00D077E9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5370" wp14:editId="26E50CF4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648575" cy="783590"/>
          <wp:effectExtent l="0" t="0" r="9525" b="0"/>
          <wp:wrapTight wrapText="bothSides">
            <wp:wrapPolygon edited="0">
              <wp:start x="0" y="0"/>
              <wp:lineTo x="0" y="16804"/>
              <wp:lineTo x="7209" y="17329"/>
              <wp:lineTo x="13288" y="21005"/>
              <wp:lineTo x="13826" y="21005"/>
              <wp:lineTo x="18399" y="21005"/>
              <wp:lineTo x="21573" y="19955"/>
              <wp:lineTo x="21573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8575" cy="783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DCB1" w14:textId="6EC15286" w:rsidR="0016151C" w:rsidRDefault="001615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609"/>
    <w:multiLevelType w:val="hybridMultilevel"/>
    <w:tmpl w:val="0DAA9AA4"/>
    <w:lvl w:ilvl="0" w:tplc="380A000F">
      <w:start w:val="1"/>
      <w:numFmt w:val="decimal"/>
      <w:lvlText w:val="%1."/>
      <w:lvlJc w:val="left"/>
      <w:pPr>
        <w:ind w:left="3600" w:hanging="360"/>
      </w:pPr>
    </w:lvl>
    <w:lvl w:ilvl="1" w:tplc="380A0019" w:tentative="1">
      <w:start w:val="1"/>
      <w:numFmt w:val="lowerLetter"/>
      <w:lvlText w:val="%2."/>
      <w:lvlJc w:val="left"/>
      <w:pPr>
        <w:ind w:left="4320" w:hanging="360"/>
      </w:pPr>
    </w:lvl>
    <w:lvl w:ilvl="2" w:tplc="380A001B" w:tentative="1">
      <w:start w:val="1"/>
      <w:numFmt w:val="lowerRoman"/>
      <w:lvlText w:val="%3."/>
      <w:lvlJc w:val="right"/>
      <w:pPr>
        <w:ind w:left="5040" w:hanging="180"/>
      </w:pPr>
    </w:lvl>
    <w:lvl w:ilvl="3" w:tplc="380A000F" w:tentative="1">
      <w:start w:val="1"/>
      <w:numFmt w:val="decimal"/>
      <w:lvlText w:val="%4."/>
      <w:lvlJc w:val="left"/>
      <w:pPr>
        <w:ind w:left="5760" w:hanging="360"/>
      </w:pPr>
    </w:lvl>
    <w:lvl w:ilvl="4" w:tplc="380A0019" w:tentative="1">
      <w:start w:val="1"/>
      <w:numFmt w:val="lowerLetter"/>
      <w:lvlText w:val="%5."/>
      <w:lvlJc w:val="left"/>
      <w:pPr>
        <w:ind w:left="6480" w:hanging="360"/>
      </w:pPr>
    </w:lvl>
    <w:lvl w:ilvl="5" w:tplc="380A001B" w:tentative="1">
      <w:start w:val="1"/>
      <w:numFmt w:val="lowerRoman"/>
      <w:lvlText w:val="%6."/>
      <w:lvlJc w:val="right"/>
      <w:pPr>
        <w:ind w:left="7200" w:hanging="180"/>
      </w:pPr>
    </w:lvl>
    <w:lvl w:ilvl="6" w:tplc="380A000F" w:tentative="1">
      <w:start w:val="1"/>
      <w:numFmt w:val="decimal"/>
      <w:lvlText w:val="%7."/>
      <w:lvlJc w:val="left"/>
      <w:pPr>
        <w:ind w:left="7920" w:hanging="360"/>
      </w:pPr>
    </w:lvl>
    <w:lvl w:ilvl="7" w:tplc="380A0019" w:tentative="1">
      <w:start w:val="1"/>
      <w:numFmt w:val="lowerLetter"/>
      <w:lvlText w:val="%8."/>
      <w:lvlJc w:val="left"/>
      <w:pPr>
        <w:ind w:left="8640" w:hanging="360"/>
      </w:pPr>
    </w:lvl>
    <w:lvl w:ilvl="8" w:tplc="38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2AE009D"/>
    <w:multiLevelType w:val="hybridMultilevel"/>
    <w:tmpl w:val="81DA3106"/>
    <w:lvl w:ilvl="0" w:tplc="CE6A671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0EAF"/>
    <w:multiLevelType w:val="hybridMultilevel"/>
    <w:tmpl w:val="1B0E34BE"/>
    <w:lvl w:ilvl="0" w:tplc="3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4D12"/>
    <w:multiLevelType w:val="hybridMultilevel"/>
    <w:tmpl w:val="1974D740"/>
    <w:lvl w:ilvl="0" w:tplc="5A2CB0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4"/>
        <w:szCs w:val="24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37F76"/>
    <w:multiLevelType w:val="hybridMultilevel"/>
    <w:tmpl w:val="2C701FB6"/>
    <w:lvl w:ilvl="0" w:tplc="380A000F">
      <w:start w:val="1"/>
      <w:numFmt w:val="decimal"/>
      <w:lvlText w:val="%1."/>
      <w:lvlJc w:val="left"/>
      <w:pPr>
        <w:ind w:left="3600" w:hanging="360"/>
      </w:pPr>
    </w:lvl>
    <w:lvl w:ilvl="1" w:tplc="380A0019" w:tentative="1">
      <w:start w:val="1"/>
      <w:numFmt w:val="lowerLetter"/>
      <w:lvlText w:val="%2."/>
      <w:lvlJc w:val="left"/>
      <w:pPr>
        <w:ind w:left="4320" w:hanging="360"/>
      </w:pPr>
    </w:lvl>
    <w:lvl w:ilvl="2" w:tplc="380A001B" w:tentative="1">
      <w:start w:val="1"/>
      <w:numFmt w:val="lowerRoman"/>
      <w:lvlText w:val="%3."/>
      <w:lvlJc w:val="right"/>
      <w:pPr>
        <w:ind w:left="5040" w:hanging="180"/>
      </w:pPr>
    </w:lvl>
    <w:lvl w:ilvl="3" w:tplc="380A000F" w:tentative="1">
      <w:start w:val="1"/>
      <w:numFmt w:val="decimal"/>
      <w:lvlText w:val="%4."/>
      <w:lvlJc w:val="left"/>
      <w:pPr>
        <w:ind w:left="5760" w:hanging="360"/>
      </w:pPr>
    </w:lvl>
    <w:lvl w:ilvl="4" w:tplc="380A0019" w:tentative="1">
      <w:start w:val="1"/>
      <w:numFmt w:val="lowerLetter"/>
      <w:lvlText w:val="%5."/>
      <w:lvlJc w:val="left"/>
      <w:pPr>
        <w:ind w:left="6480" w:hanging="360"/>
      </w:pPr>
    </w:lvl>
    <w:lvl w:ilvl="5" w:tplc="380A001B" w:tentative="1">
      <w:start w:val="1"/>
      <w:numFmt w:val="lowerRoman"/>
      <w:lvlText w:val="%6."/>
      <w:lvlJc w:val="right"/>
      <w:pPr>
        <w:ind w:left="7200" w:hanging="180"/>
      </w:pPr>
    </w:lvl>
    <w:lvl w:ilvl="6" w:tplc="380A000F" w:tentative="1">
      <w:start w:val="1"/>
      <w:numFmt w:val="decimal"/>
      <w:lvlText w:val="%7."/>
      <w:lvlJc w:val="left"/>
      <w:pPr>
        <w:ind w:left="7920" w:hanging="360"/>
      </w:pPr>
    </w:lvl>
    <w:lvl w:ilvl="7" w:tplc="380A0019" w:tentative="1">
      <w:start w:val="1"/>
      <w:numFmt w:val="lowerLetter"/>
      <w:lvlText w:val="%8."/>
      <w:lvlJc w:val="left"/>
      <w:pPr>
        <w:ind w:left="8640" w:hanging="360"/>
      </w:pPr>
    </w:lvl>
    <w:lvl w:ilvl="8" w:tplc="38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5107148"/>
    <w:multiLevelType w:val="hybridMultilevel"/>
    <w:tmpl w:val="B0D8044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17314"/>
    <w:multiLevelType w:val="hybridMultilevel"/>
    <w:tmpl w:val="3270630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32A90"/>
    <w:multiLevelType w:val="hybridMultilevel"/>
    <w:tmpl w:val="84426F02"/>
    <w:lvl w:ilvl="0" w:tplc="CE6A671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436318">
    <w:abstractNumId w:val="6"/>
  </w:num>
  <w:num w:numId="2" w16cid:durableId="1277103790">
    <w:abstractNumId w:val="5"/>
  </w:num>
  <w:num w:numId="3" w16cid:durableId="1724058264">
    <w:abstractNumId w:val="2"/>
  </w:num>
  <w:num w:numId="4" w16cid:durableId="1592885175">
    <w:abstractNumId w:val="4"/>
  </w:num>
  <w:num w:numId="5" w16cid:durableId="1140922632">
    <w:abstractNumId w:val="0"/>
  </w:num>
  <w:num w:numId="6" w16cid:durableId="1626080641">
    <w:abstractNumId w:val="7"/>
  </w:num>
  <w:num w:numId="7" w16cid:durableId="63451232">
    <w:abstractNumId w:val="1"/>
  </w:num>
  <w:num w:numId="8" w16cid:durableId="997851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FA"/>
    <w:rsid w:val="0002482E"/>
    <w:rsid w:val="00046FBA"/>
    <w:rsid w:val="00050324"/>
    <w:rsid w:val="00050B75"/>
    <w:rsid w:val="000747A0"/>
    <w:rsid w:val="00097ED6"/>
    <w:rsid w:val="000A0150"/>
    <w:rsid w:val="000D7A18"/>
    <w:rsid w:val="000E2C32"/>
    <w:rsid w:val="000E63C9"/>
    <w:rsid w:val="000F6CC6"/>
    <w:rsid w:val="00123A7A"/>
    <w:rsid w:val="00124969"/>
    <w:rsid w:val="00127DA7"/>
    <w:rsid w:val="00130E9D"/>
    <w:rsid w:val="0015022F"/>
    <w:rsid w:val="00150A6D"/>
    <w:rsid w:val="0016151C"/>
    <w:rsid w:val="00184B38"/>
    <w:rsid w:val="00185B35"/>
    <w:rsid w:val="001C7C6F"/>
    <w:rsid w:val="001D3A04"/>
    <w:rsid w:val="001D54F2"/>
    <w:rsid w:val="001D6ACA"/>
    <w:rsid w:val="001F2BC8"/>
    <w:rsid w:val="001F5F6B"/>
    <w:rsid w:val="002060CD"/>
    <w:rsid w:val="00235D8B"/>
    <w:rsid w:val="00243EBC"/>
    <w:rsid w:val="00246A35"/>
    <w:rsid w:val="0027362B"/>
    <w:rsid w:val="002739CD"/>
    <w:rsid w:val="00284348"/>
    <w:rsid w:val="00286C80"/>
    <w:rsid w:val="002F51F5"/>
    <w:rsid w:val="00312137"/>
    <w:rsid w:val="00330359"/>
    <w:rsid w:val="00332E85"/>
    <w:rsid w:val="0033762F"/>
    <w:rsid w:val="0035142A"/>
    <w:rsid w:val="00360494"/>
    <w:rsid w:val="00366C7E"/>
    <w:rsid w:val="00384EA3"/>
    <w:rsid w:val="0039347B"/>
    <w:rsid w:val="003A39A1"/>
    <w:rsid w:val="003C2191"/>
    <w:rsid w:val="003C3CBE"/>
    <w:rsid w:val="003D3863"/>
    <w:rsid w:val="003F76D3"/>
    <w:rsid w:val="003F779E"/>
    <w:rsid w:val="00402CD7"/>
    <w:rsid w:val="004110DE"/>
    <w:rsid w:val="00437464"/>
    <w:rsid w:val="0044085A"/>
    <w:rsid w:val="00451668"/>
    <w:rsid w:val="0046515A"/>
    <w:rsid w:val="00471390"/>
    <w:rsid w:val="004733DD"/>
    <w:rsid w:val="004943A2"/>
    <w:rsid w:val="004A0A35"/>
    <w:rsid w:val="004A3BEF"/>
    <w:rsid w:val="004A513E"/>
    <w:rsid w:val="004B21A5"/>
    <w:rsid w:val="004C1B4A"/>
    <w:rsid w:val="004C4DA5"/>
    <w:rsid w:val="004E4AD4"/>
    <w:rsid w:val="004E5FEE"/>
    <w:rsid w:val="00503634"/>
    <w:rsid w:val="005037F0"/>
    <w:rsid w:val="00516A86"/>
    <w:rsid w:val="005275F6"/>
    <w:rsid w:val="00555945"/>
    <w:rsid w:val="0055774A"/>
    <w:rsid w:val="00561A09"/>
    <w:rsid w:val="00572102"/>
    <w:rsid w:val="00587F30"/>
    <w:rsid w:val="005B47C1"/>
    <w:rsid w:val="005C72A8"/>
    <w:rsid w:val="005F07B5"/>
    <w:rsid w:val="005F1BB0"/>
    <w:rsid w:val="00611CFB"/>
    <w:rsid w:val="00635CD0"/>
    <w:rsid w:val="00656C4D"/>
    <w:rsid w:val="00666138"/>
    <w:rsid w:val="00682E31"/>
    <w:rsid w:val="006E5716"/>
    <w:rsid w:val="006F3396"/>
    <w:rsid w:val="007302B3"/>
    <w:rsid w:val="00730733"/>
    <w:rsid w:val="007309A6"/>
    <w:rsid w:val="00730E3A"/>
    <w:rsid w:val="00736AAF"/>
    <w:rsid w:val="00741362"/>
    <w:rsid w:val="00765B2A"/>
    <w:rsid w:val="00783A34"/>
    <w:rsid w:val="007A3AEA"/>
    <w:rsid w:val="007A7CC9"/>
    <w:rsid w:val="007C6B52"/>
    <w:rsid w:val="007D16C5"/>
    <w:rsid w:val="007F2AE2"/>
    <w:rsid w:val="00862FE4"/>
    <w:rsid w:val="0086389A"/>
    <w:rsid w:val="00875ACD"/>
    <w:rsid w:val="0087605E"/>
    <w:rsid w:val="00884B6A"/>
    <w:rsid w:val="008941AE"/>
    <w:rsid w:val="008B1FEE"/>
    <w:rsid w:val="008F1AD0"/>
    <w:rsid w:val="008F3440"/>
    <w:rsid w:val="008F4D21"/>
    <w:rsid w:val="00903C32"/>
    <w:rsid w:val="00916B16"/>
    <w:rsid w:val="009173B9"/>
    <w:rsid w:val="0093335D"/>
    <w:rsid w:val="0093613E"/>
    <w:rsid w:val="00943026"/>
    <w:rsid w:val="00966B81"/>
    <w:rsid w:val="00977F79"/>
    <w:rsid w:val="009844BE"/>
    <w:rsid w:val="009C3255"/>
    <w:rsid w:val="009C7720"/>
    <w:rsid w:val="009E07A7"/>
    <w:rsid w:val="00A100F5"/>
    <w:rsid w:val="00A23AFA"/>
    <w:rsid w:val="00A27430"/>
    <w:rsid w:val="00A31B3E"/>
    <w:rsid w:val="00A532F3"/>
    <w:rsid w:val="00A71611"/>
    <w:rsid w:val="00A7308B"/>
    <w:rsid w:val="00A8489E"/>
    <w:rsid w:val="00A90956"/>
    <w:rsid w:val="00AA0FFD"/>
    <w:rsid w:val="00AB02A7"/>
    <w:rsid w:val="00AC2003"/>
    <w:rsid w:val="00AC29F3"/>
    <w:rsid w:val="00AE19AB"/>
    <w:rsid w:val="00B03D42"/>
    <w:rsid w:val="00B04922"/>
    <w:rsid w:val="00B133BD"/>
    <w:rsid w:val="00B231E5"/>
    <w:rsid w:val="00B279C2"/>
    <w:rsid w:val="00B76AAC"/>
    <w:rsid w:val="00BB3EA5"/>
    <w:rsid w:val="00BF03FA"/>
    <w:rsid w:val="00C02B87"/>
    <w:rsid w:val="00C02FD5"/>
    <w:rsid w:val="00C23142"/>
    <w:rsid w:val="00C3463C"/>
    <w:rsid w:val="00C4086D"/>
    <w:rsid w:val="00C53ABC"/>
    <w:rsid w:val="00C865B4"/>
    <w:rsid w:val="00CA1896"/>
    <w:rsid w:val="00CB5B28"/>
    <w:rsid w:val="00CE1546"/>
    <w:rsid w:val="00CF1037"/>
    <w:rsid w:val="00CF5371"/>
    <w:rsid w:val="00D0323A"/>
    <w:rsid w:val="00D0559F"/>
    <w:rsid w:val="00D064B5"/>
    <w:rsid w:val="00D077E9"/>
    <w:rsid w:val="00D154D3"/>
    <w:rsid w:val="00D21FBD"/>
    <w:rsid w:val="00D42CB7"/>
    <w:rsid w:val="00D5413D"/>
    <w:rsid w:val="00D570A9"/>
    <w:rsid w:val="00D66D90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468AF"/>
    <w:rsid w:val="00E620B0"/>
    <w:rsid w:val="00E70084"/>
    <w:rsid w:val="00E81B40"/>
    <w:rsid w:val="00EA375C"/>
    <w:rsid w:val="00EA54E6"/>
    <w:rsid w:val="00EB5DE4"/>
    <w:rsid w:val="00EB6420"/>
    <w:rsid w:val="00ED226C"/>
    <w:rsid w:val="00EF555B"/>
    <w:rsid w:val="00F027BB"/>
    <w:rsid w:val="00F0419C"/>
    <w:rsid w:val="00F11DCF"/>
    <w:rsid w:val="00F162EA"/>
    <w:rsid w:val="00F1780A"/>
    <w:rsid w:val="00F52D27"/>
    <w:rsid w:val="00F66DB4"/>
    <w:rsid w:val="00F83527"/>
    <w:rsid w:val="00FA375F"/>
    <w:rsid w:val="00FD583F"/>
    <w:rsid w:val="00FD7488"/>
    <w:rsid w:val="00FF16B4"/>
    <w:rsid w:val="3F60F9B7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776FA5D"/>
  <w15:docId w15:val="{C20B305F-DB21-46FA-96CE-AF005027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rrafodelista">
    <w:name w:val="List Paragraph"/>
    <w:basedOn w:val="Normal"/>
    <w:uiPriority w:val="34"/>
    <w:unhideWhenUsed/>
    <w:qFormat/>
    <w:rsid w:val="005F07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780A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7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ustina%20Barera\AppData\Local\Microsoft\Office\16.0\DTS\es-ES%7b4589788A-2A68-4B1C-A0BC-19D783762604%7d\%7b8742A139-CB2B-4178-B754-7674059EDE2B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b83e912-95b2-46ed-9fbf-ef7adab60130">
      <UserInfo>
        <DisplayName>Lucia Ippoliti</DisplayName>
        <AccountId>30</AccountId>
        <AccountType/>
      </UserInfo>
    </SharedWithUsers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6289D86F837B4C8C59E66700139445" ma:contentTypeVersion="7" ma:contentTypeDescription="Crear nuevo documento." ma:contentTypeScope="" ma:versionID="3ec7826eebb1e922eb5c0e227a9edcde">
  <xsd:schema xmlns:xsd="http://www.w3.org/2001/XMLSchema" xmlns:xs="http://www.w3.org/2001/XMLSchema" xmlns:p="http://schemas.microsoft.com/office/2006/metadata/properties" xmlns:ns1="http://schemas.microsoft.com/sharepoint/v3" xmlns:ns2="df32dc56-90b6-4dfc-a380-b8443b63b578" xmlns:ns3="5b83e912-95b2-46ed-9fbf-ef7adab60130" targetNamespace="http://schemas.microsoft.com/office/2006/metadata/properties" ma:root="true" ma:fieldsID="d8a79da73b16b2b875a7c9aab1ea94a4" ns1:_="" ns2:_="" ns3:_="">
    <xsd:import namespace="http://schemas.microsoft.com/sharepoint/v3"/>
    <xsd:import namespace="df32dc56-90b6-4dfc-a380-b8443b63b578"/>
    <xsd:import namespace="5b83e912-95b2-46ed-9fbf-ef7adab6013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2dc56-90b6-4dfc-a380-b8443b63b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3e912-95b2-46ed-9fbf-ef7adab601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4CDCB-F7FF-422F-86AD-648FDA994446}">
  <ds:schemaRefs>
    <ds:schemaRef ds:uri="http://schemas.microsoft.com/office/2006/metadata/properties"/>
    <ds:schemaRef ds:uri="http://schemas.microsoft.com/office/infopath/2007/PartnerControls"/>
    <ds:schemaRef ds:uri="5b83e912-95b2-46ed-9fbf-ef7adab60130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F4A0A5-70EF-4BB3-A7F9-395E9BA9D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f32dc56-90b6-4dfc-a380-b8443b63b578"/>
    <ds:schemaRef ds:uri="5b83e912-95b2-46ed-9fbf-ef7adab60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41A601-58D7-458E-BAC9-145FAA9C03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{8742A139-CB2B-4178-B754-7674059EDE2B}tf16392850_win32.dotx</Template>
  <TotalTime>1</TotalTime>
  <Pages>8</Pages>
  <Words>265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Barera</dc:creator>
  <cp:keywords/>
  <cp:lastModifiedBy>Gastón Delgado</cp:lastModifiedBy>
  <cp:revision>4</cp:revision>
  <cp:lastPrinted>2006-08-01T21:47:00Z</cp:lastPrinted>
  <dcterms:created xsi:type="dcterms:W3CDTF">2025-06-17T18:19:00Z</dcterms:created>
  <dcterms:modified xsi:type="dcterms:W3CDTF">2025-06-17T18:20:00Z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0x010100216289D86F837B4C8C59E66700139445</vt:lpwstr>
  </property>
</Properties>
</file>